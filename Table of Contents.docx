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eastAsia="Times New Roman" w:cs="Arial"/>
          <w:color w:val="4F81BD" w:themeColor="accent1"/>
          <w:sz w:val="20"/>
          <w:szCs w:val="20"/>
        </w:rPr>
        <w:id w:val="1619802006"/>
        <w:docPartObj>
          <w:docPartGallery w:val="Cover Pages"/>
          <w:docPartUnique/>
        </w:docPartObj>
      </w:sdtPr>
      <w:sdtEndPr>
        <w:rPr>
          <w:iCs/>
          <w:color w:val="auto"/>
          <w:sz w:val="36"/>
          <w:u w:val="single"/>
        </w:rPr>
      </w:sdtEndPr>
      <w:sdtContent>
        <w:p w:rsidR="00F0124C" w:rsidRDefault="00F0124C" w:rsidP="00F0124C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anchor distT="0" distB="0" distL="114300" distR="114300" simplePos="0" relativeHeight="251663360" behindDoc="0" locked="0" layoutInCell="1" allowOverlap="1" wp14:anchorId="5D4BDE2B" wp14:editId="4296FA2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1417320" cy="750570"/>
                <wp:effectExtent l="0" t="0" r="0" b="0"/>
                <wp:wrapSquare wrapText="bothSides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023A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077E8A" wp14:editId="7B8E3BD6">
                    <wp:simplePos x="0" y="0"/>
                    <wp:positionH relativeFrom="column">
                      <wp:posOffset>1615440</wp:posOffset>
                    </wp:positionH>
                    <wp:positionV relativeFrom="paragraph">
                      <wp:posOffset>74295</wp:posOffset>
                    </wp:positionV>
                    <wp:extent cx="2596515" cy="276860"/>
                    <wp:effectExtent l="0" t="0" r="0" b="8890"/>
                    <wp:wrapNone/>
                    <wp:docPr id="1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96515" cy="276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3400D" w:rsidRPr="00793455" w:rsidRDefault="0013400D" w:rsidP="00F0124C">
                                <w:pPr>
                                  <w:rPr>
                                    <w:rFonts w:ascii="Arial Narrow" w:hAnsi="Arial Narrow"/>
                                    <w:sz w:val="16"/>
                                    <w:szCs w:val="24"/>
                                  </w:rPr>
                                </w:pPr>
                                <w:r w:rsidRPr="00793455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 xml:space="preserve">MULTIMEDIA </w:t>
                                </w:r>
                                <w:r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 xml:space="preserve">              </w:t>
                                </w:r>
                                <w:r w:rsidRPr="00793455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>UNIVERSITY</w:t>
                                </w:r>
                                <w:r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793455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  <w:vertAlign w:val="superscript"/>
                                  </w:rPr>
                                  <w:t>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5077E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left:0;text-align:left;margin-left:127.2pt;margin-top:5.85pt;width:204.45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jStQIAALk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" filled="f" stroked="f">
                    <v:textbox>
                      <w:txbxContent>
                        <w:p w:rsidR="0013400D" w:rsidRPr="00793455" w:rsidRDefault="0013400D" w:rsidP="00F0124C">
                          <w:pPr>
                            <w:rPr>
                              <w:rFonts w:ascii="Arial Narrow" w:hAnsi="Arial Narrow"/>
                              <w:sz w:val="16"/>
                              <w:szCs w:val="24"/>
                            </w:rPr>
                          </w:pPr>
                          <w:r w:rsidRPr="00793455"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 xml:space="preserve">MULTIMEDIA </w:t>
                          </w:r>
                          <w:r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 xml:space="preserve">              </w:t>
                          </w:r>
                          <w:r w:rsidRPr="00793455"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>UNIVERSITY</w:t>
                          </w:r>
                          <w:r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793455">
                            <w:rPr>
                              <w:rFonts w:ascii="Arial Narrow" w:hAnsi="Arial Narrow"/>
                              <w:sz w:val="24"/>
                              <w:szCs w:val="24"/>
                              <w:vertAlign w:val="superscript"/>
                            </w:rPr>
                            <w:t>®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023AB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2336" behindDoc="0" locked="0" layoutInCell="1" allowOverlap="1" wp14:anchorId="1A9A7A6E" wp14:editId="335780D7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57200" cy="429895"/>
                <wp:effectExtent l="0" t="0" r="0" b="8255"/>
                <wp:wrapSquare wrapText="bothSides"/>
                <wp:docPr id="2" name="Picture 6" descr="small MMU 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6" descr="small MMU 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42989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</wp:anchor>
            </w:drawing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0124C" w:rsidRPr="0001076E" w:rsidRDefault="00F0124C" w:rsidP="00F012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TIS1101 Database Fundamentals</w:t>
          </w:r>
          <w:r w:rsidRPr="0001076E">
            <w:rPr>
              <w:rFonts w:ascii="Times New Roman" w:hAnsi="Times New Roman" w:cs="Times New Roman"/>
              <w:sz w:val="32"/>
              <w:szCs w:val="32"/>
            </w:rPr>
            <w:br/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01076E">
            <w:rPr>
              <w:rFonts w:ascii="Times New Roman" w:hAnsi="Times New Roman" w:cs="Times New Roman"/>
              <w:sz w:val="32"/>
              <w:szCs w:val="32"/>
            </w:rPr>
            <w:t>Group Assignment</w:t>
          </w:r>
        </w:p>
        <w:p w:rsidR="00F0124C" w:rsidRPr="0001076E" w:rsidRDefault="00F0124C" w:rsidP="00F012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(PART-2)</w:t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F0124C" w:rsidRDefault="00F0124C" w:rsidP="00F0124C">
          <w:pPr>
            <w:pStyle w:val="PlainText"/>
            <w:ind w:left="360"/>
            <w:jc w:val="center"/>
            <w:rPr>
              <w:rFonts w:ascii="Times New Roman" w:hAnsi="Times New Roman" w:cs="Times New Roman"/>
              <w:b/>
              <w:sz w:val="52"/>
              <w:szCs w:val="52"/>
              <w:u w:val="single"/>
            </w:rPr>
          </w:pPr>
        </w:p>
        <w:p w:rsidR="00F0124C" w:rsidRPr="00A4356C" w:rsidRDefault="00F0124C" w:rsidP="00F0124C">
          <w:pPr>
            <w:pStyle w:val="PlainText"/>
            <w:ind w:left="360"/>
            <w:jc w:val="center"/>
            <w:rPr>
              <w:rFonts w:ascii="Times New Roman" w:hAnsi="Times New Roman" w:cs="Times New Roman"/>
              <w:b/>
              <w:sz w:val="52"/>
              <w:szCs w:val="52"/>
              <w:u w:val="single"/>
            </w:rPr>
          </w:pPr>
          <w:r w:rsidRPr="00A4356C">
            <w:rPr>
              <w:rFonts w:ascii="Times New Roman" w:hAnsi="Times New Roman" w:cs="Times New Roman"/>
              <w:b/>
              <w:sz w:val="52"/>
              <w:szCs w:val="52"/>
              <w:u w:val="single"/>
            </w:rPr>
            <w:t>Title: Book Rental System</w:t>
          </w:r>
        </w:p>
        <w:p w:rsidR="00F0124C" w:rsidRDefault="00F0124C" w:rsidP="00F0124C">
          <w:pPr>
            <w:rPr>
              <w:iCs/>
              <w:sz w:val="36"/>
              <w:u w:val="single"/>
            </w:rPr>
          </w:pPr>
          <w:r>
            <w:rPr>
              <w:iCs/>
              <w:sz w:val="36"/>
              <w:u w:val="single"/>
            </w:rPr>
            <w:t xml:space="preserve"> </w:t>
          </w:r>
        </w:p>
        <w:p w:rsidR="00F0124C" w:rsidRDefault="00F0124C" w:rsidP="00F0124C">
          <w:pPr>
            <w:rPr>
              <w:iCs/>
              <w:sz w:val="36"/>
              <w:u w:val="single"/>
            </w:rPr>
          </w:pPr>
        </w:p>
        <w:p w:rsidR="00F0124C" w:rsidRDefault="00F0124C" w:rsidP="00F0124C">
          <w:pPr>
            <w:rPr>
              <w:iCs/>
              <w:sz w:val="36"/>
              <w:u w:val="single"/>
            </w:rPr>
          </w:pPr>
        </w:p>
        <w:p w:rsidR="00F0124C" w:rsidRDefault="00F0124C" w:rsidP="00F0124C">
          <w:pPr>
            <w:rPr>
              <w:iCs/>
              <w:sz w:val="36"/>
              <w:u w:val="single"/>
            </w:rPr>
          </w:pPr>
        </w:p>
        <w:p w:rsidR="00F0124C" w:rsidRPr="00F0124C" w:rsidRDefault="00F0124C" w:rsidP="00F0124C">
          <w:pPr>
            <w:ind w:left="2880" w:firstLine="720"/>
            <w:rPr>
              <w:rFonts w:ascii="Times New Roman" w:hAnsi="Times New Roman" w:cs="Times New Roman"/>
              <w:sz w:val="32"/>
              <w:szCs w:val="32"/>
            </w:rPr>
          </w:pPr>
          <w:r w:rsidRPr="00A4356C">
            <w:rPr>
              <w:rFonts w:ascii="Times New Roman" w:hAnsi="Times New Roman" w:cs="Times New Roman"/>
              <w:b/>
              <w:sz w:val="36"/>
              <w:szCs w:val="36"/>
              <w:u w:val="single"/>
            </w:rPr>
            <w:t>Prepared by:</w:t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 w:rsidRPr="00A4356C">
            <w:rPr>
              <w:rFonts w:ascii="Times New Roman" w:hAnsi="Times New Roman" w:cs="Times New Roman"/>
              <w:b/>
              <w:sz w:val="28"/>
              <w:szCs w:val="28"/>
            </w:rPr>
            <w:t>Leader: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1141327731,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Md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Shakif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Abdullah</w:t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Shakif.fahim@yahoo.com</w:t>
          </w: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 w:rsidRPr="00A4356C">
            <w:rPr>
              <w:rFonts w:ascii="Times New Roman" w:hAnsi="Times New Roman" w:cs="Times New Roman"/>
              <w:b/>
              <w:sz w:val="28"/>
              <w:szCs w:val="28"/>
            </w:rPr>
            <w:t>Member: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1141327208,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Haithem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Saoudi</w:t>
          </w:r>
          <w:proofErr w:type="spellEnd"/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haithamsaoudi@live.fr</w:t>
          </w: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 w:rsidRPr="00A4356C">
            <w:rPr>
              <w:rFonts w:ascii="Times New Roman" w:hAnsi="Times New Roman" w:cs="Times New Roman"/>
              <w:b/>
              <w:sz w:val="28"/>
              <w:szCs w:val="28"/>
            </w:rPr>
            <w:t>Member: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1151301799,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Meheraj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Anika</w:t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meherajbd@gmail.com</w:t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A4356C">
            <w:rPr>
              <w:rFonts w:ascii="Times New Roman" w:hAnsi="Times New Roman" w:cs="Times New Roman"/>
              <w:b/>
              <w:sz w:val="28"/>
              <w:szCs w:val="28"/>
            </w:rPr>
            <w:t>Member: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1141328099,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Rashed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Mahade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Barat</w:t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rashedbarat@gmail.com</w:t>
          </w:r>
        </w:p>
        <w:p w:rsidR="00F0124C" w:rsidRPr="00A4356C" w:rsidRDefault="00F0124C" w:rsidP="00F0124C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 w:rsidRPr="00A4356C">
            <w:rPr>
              <w:rFonts w:ascii="Times New Roman" w:hAnsi="Times New Roman" w:cs="Times New Roman"/>
              <w:b/>
              <w:sz w:val="28"/>
              <w:szCs w:val="28"/>
            </w:rPr>
            <w:t xml:space="preserve">Date: 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  <w:r w:rsidRPr="00E42D6E">
            <w:rPr>
              <w:rFonts w:ascii="Times New Roman" w:hAnsi="Times New Roman" w:cs="Times New Roman"/>
              <w:b/>
              <w:sz w:val="28"/>
              <w:szCs w:val="28"/>
              <w:vertAlign w:val="superscript"/>
            </w:rPr>
            <w:t>rd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February, 2016</w:t>
          </w:r>
        </w:p>
        <w:p w:rsidR="00F0124C" w:rsidRPr="00F0124C" w:rsidRDefault="001F25F7">
          <w:pPr>
            <w:rPr>
              <w:iCs/>
              <w:sz w:val="36"/>
              <w:u w:val="single"/>
            </w:rPr>
          </w:pPr>
        </w:p>
      </w:sdtContent>
    </w:sdt>
    <w:p w:rsidR="00DC5C4E" w:rsidRDefault="00473347" w:rsidP="00DC5C4E">
      <w:pPr>
        <w:pStyle w:val="TOCTitle"/>
        <w:rPr>
          <w:sz w:val="32"/>
          <w:u w:val="single"/>
        </w:rPr>
      </w:pPr>
      <w:proofErr w:type="gramStart"/>
      <w:r w:rsidRPr="000C4C2A">
        <w:rPr>
          <w:sz w:val="32"/>
          <w:u w:val="single"/>
        </w:rPr>
        <w:lastRenderedPageBreak/>
        <w:t xml:space="preserve">ASSIGNMENT </w:t>
      </w:r>
      <w:r w:rsidR="00DC5C4E" w:rsidRPr="000C4C2A">
        <w:rPr>
          <w:sz w:val="32"/>
          <w:u w:val="single"/>
        </w:rPr>
        <w:t xml:space="preserve"> CONTENTS</w:t>
      </w:r>
      <w:proofErr w:type="gramEnd"/>
    </w:p>
    <w:p w:rsidR="000C4C2A" w:rsidRPr="000C4C2A" w:rsidRDefault="000C4C2A" w:rsidP="00DC5C4E">
      <w:pPr>
        <w:pStyle w:val="TOCTitle"/>
        <w:rPr>
          <w:sz w:val="32"/>
          <w:u w:val="single"/>
        </w:rPr>
      </w:pPr>
    </w:p>
    <w:p w:rsidR="00DC5C4E" w:rsidRDefault="00473347" w:rsidP="0003028F">
      <w:pPr>
        <w:pStyle w:val="Level1"/>
        <w:rPr>
          <w:webHidden/>
        </w:rPr>
      </w:pPr>
      <w:r>
        <w:rPr>
          <w:webHidden/>
        </w:rPr>
        <w:t>Business rules</w:t>
      </w:r>
      <w:r w:rsidR="00DC5C4E" w:rsidRPr="0003028F">
        <w:rPr>
          <w:webHidden/>
        </w:rPr>
        <w:tab/>
      </w:r>
      <w:r>
        <w:rPr>
          <w:webHidden/>
        </w:rPr>
        <w:t>1</w:t>
      </w:r>
    </w:p>
    <w:p w:rsidR="000C4C2A" w:rsidRDefault="000C4C2A" w:rsidP="0003028F">
      <w:pPr>
        <w:pStyle w:val="Level1"/>
      </w:pPr>
    </w:p>
    <w:p w:rsidR="0075084D" w:rsidRPr="0003028F" w:rsidRDefault="0075084D" w:rsidP="0003028F">
      <w:pPr>
        <w:pStyle w:val="Level1"/>
      </w:pPr>
    </w:p>
    <w:p w:rsidR="00473347" w:rsidRDefault="00473347" w:rsidP="00473347">
      <w:pPr>
        <w:pStyle w:val="Level1"/>
        <w:rPr>
          <w:webHidden/>
        </w:rPr>
      </w:pPr>
      <w:r>
        <w:rPr>
          <w:webHidden/>
        </w:rPr>
        <w:t xml:space="preserve">ERD DIAGRAM </w:t>
      </w:r>
      <w:r w:rsidR="00DC5C4E" w:rsidRPr="0003028F">
        <w:rPr>
          <w:webHidden/>
        </w:rPr>
        <w:tab/>
      </w:r>
      <w:r>
        <w:rPr>
          <w:webHidden/>
        </w:rPr>
        <w:t>2</w:t>
      </w:r>
    </w:p>
    <w:p w:rsidR="0075084D" w:rsidRDefault="0075084D" w:rsidP="00473347">
      <w:pPr>
        <w:pStyle w:val="Level1"/>
      </w:pPr>
    </w:p>
    <w:p w:rsidR="0075084D" w:rsidRPr="00AF7456" w:rsidRDefault="0075084D" w:rsidP="00473347">
      <w:pPr>
        <w:pStyle w:val="Level1"/>
      </w:pPr>
    </w:p>
    <w:p w:rsidR="00473347" w:rsidRDefault="00473347" w:rsidP="008B634D">
      <w:pPr>
        <w:pStyle w:val="Level1"/>
        <w:rPr>
          <w:webHidden/>
        </w:rPr>
      </w:pPr>
      <w:r>
        <w:rPr>
          <w:webHidden/>
        </w:rPr>
        <w:t>DATA dictionary</w:t>
      </w:r>
      <w:r w:rsidR="00DC5C4E" w:rsidRPr="0003028F">
        <w:rPr>
          <w:webHidden/>
        </w:rPr>
        <w:tab/>
      </w:r>
      <w:r w:rsidR="008B634D">
        <w:rPr>
          <w:webHidden/>
        </w:rPr>
        <w:t>3-4</w:t>
      </w:r>
    </w:p>
    <w:p w:rsidR="000C4C2A" w:rsidRDefault="000C4C2A" w:rsidP="00473347">
      <w:pPr>
        <w:pStyle w:val="Level3"/>
        <w:rPr>
          <w:webHidden/>
        </w:rPr>
      </w:pPr>
    </w:p>
    <w:p w:rsidR="0075084D" w:rsidRDefault="0075084D" w:rsidP="00473347">
      <w:pPr>
        <w:pStyle w:val="Level3"/>
        <w:rPr>
          <w:webHidden/>
        </w:rPr>
      </w:pPr>
    </w:p>
    <w:p w:rsidR="000C4C2A" w:rsidRDefault="00473347" w:rsidP="00856D63">
      <w:pPr>
        <w:pStyle w:val="Level1"/>
        <w:rPr>
          <w:webHidden/>
        </w:rPr>
      </w:pPr>
      <w:r>
        <w:rPr>
          <w:webHidden/>
        </w:rPr>
        <w:t>DAta definition command</w:t>
      </w:r>
      <w:r w:rsidR="00856D63">
        <w:rPr>
          <w:webHidden/>
        </w:rPr>
        <w:t xml:space="preserve"> </w:t>
      </w:r>
      <w:r w:rsidR="008B634D">
        <w:rPr>
          <w:webHidden/>
        </w:rPr>
        <w:t>(DDL)</w:t>
      </w:r>
      <w:r w:rsidRPr="0003028F">
        <w:rPr>
          <w:webHidden/>
        </w:rPr>
        <w:tab/>
      </w:r>
      <w:r w:rsidR="00856D63">
        <w:rPr>
          <w:webHidden/>
        </w:rPr>
        <w:t>5-6</w:t>
      </w:r>
    </w:p>
    <w:p w:rsidR="00856D63" w:rsidRDefault="00856D63" w:rsidP="00856D63">
      <w:pPr>
        <w:pStyle w:val="Level1"/>
      </w:pPr>
    </w:p>
    <w:p w:rsidR="0075084D" w:rsidRDefault="0075084D" w:rsidP="00856D63">
      <w:pPr>
        <w:pStyle w:val="Level1"/>
      </w:pPr>
    </w:p>
    <w:p w:rsidR="0075084D" w:rsidRPr="00AF7456" w:rsidRDefault="0075084D" w:rsidP="00856D63">
      <w:pPr>
        <w:pStyle w:val="Level1"/>
      </w:pPr>
    </w:p>
    <w:p w:rsidR="00473347" w:rsidRPr="0003028F" w:rsidRDefault="00473347" w:rsidP="00473347">
      <w:pPr>
        <w:pStyle w:val="Level1"/>
      </w:pPr>
      <w:r>
        <w:rPr>
          <w:webHidden/>
        </w:rPr>
        <w:t>data insertion</w:t>
      </w:r>
      <w:r w:rsidRPr="0003028F">
        <w:rPr>
          <w:webHidden/>
        </w:rPr>
        <w:tab/>
      </w:r>
      <w:r w:rsidR="00856D63">
        <w:rPr>
          <w:webHidden/>
        </w:rPr>
        <w:t>7-12</w:t>
      </w:r>
    </w:p>
    <w:p w:rsidR="00473347" w:rsidRPr="00856D63" w:rsidRDefault="00856D63" w:rsidP="00473347">
      <w:pPr>
        <w:pStyle w:val="Level2"/>
        <w:rPr>
          <w:b/>
          <w:i/>
        </w:rPr>
      </w:pPr>
      <w:r w:rsidRPr="00856D63">
        <w:rPr>
          <w:b/>
          <w:i/>
          <w:webHidden/>
        </w:rPr>
        <w:t>employee</w:t>
      </w:r>
      <w:r w:rsidR="00473347" w:rsidRPr="00856D63">
        <w:rPr>
          <w:b/>
          <w:i/>
          <w:webHidden/>
        </w:rPr>
        <w:tab/>
      </w:r>
      <w:r w:rsidRPr="00856D63">
        <w:rPr>
          <w:b/>
          <w:i/>
          <w:webHidden/>
        </w:rPr>
        <w:t>7</w:t>
      </w:r>
    </w:p>
    <w:p w:rsidR="00473347" w:rsidRPr="00856D63" w:rsidRDefault="00856D63" w:rsidP="00473347">
      <w:pPr>
        <w:pStyle w:val="Level2"/>
        <w:rPr>
          <w:b/>
          <w:i/>
        </w:rPr>
      </w:pPr>
      <w:r w:rsidRPr="00856D63">
        <w:rPr>
          <w:b/>
          <w:i/>
          <w:webHidden/>
        </w:rPr>
        <w:t>customer</w:t>
      </w:r>
      <w:r w:rsidR="00473347" w:rsidRPr="00856D63">
        <w:rPr>
          <w:b/>
          <w:i/>
          <w:webHidden/>
        </w:rPr>
        <w:tab/>
      </w:r>
      <w:r w:rsidRPr="00856D63">
        <w:rPr>
          <w:b/>
          <w:i/>
          <w:webHidden/>
        </w:rPr>
        <w:t>8</w:t>
      </w:r>
    </w:p>
    <w:p w:rsidR="00473347" w:rsidRPr="00856D63" w:rsidRDefault="00856D63" w:rsidP="00473347">
      <w:pPr>
        <w:pStyle w:val="Level2"/>
        <w:rPr>
          <w:b/>
          <w:i/>
          <w:webHidden/>
        </w:rPr>
      </w:pPr>
      <w:r w:rsidRPr="00856D63">
        <w:rPr>
          <w:b/>
          <w:i/>
          <w:webHidden/>
        </w:rPr>
        <w:t>publisher</w:t>
      </w:r>
      <w:r w:rsidR="00473347" w:rsidRPr="00856D63">
        <w:rPr>
          <w:b/>
          <w:i/>
          <w:webHidden/>
        </w:rPr>
        <w:tab/>
      </w:r>
      <w:r w:rsidRPr="00856D63">
        <w:rPr>
          <w:b/>
          <w:i/>
          <w:webHidden/>
        </w:rPr>
        <w:t>9</w:t>
      </w:r>
    </w:p>
    <w:p w:rsidR="00856D63" w:rsidRPr="00856D63" w:rsidRDefault="00856D63" w:rsidP="00856D63">
      <w:pPr>
        <w:pStyle w:val="Level2"/>
        <w:rPr>
          <w:b/>
          <w:i/>
        </w:rPr>
      </w:pPr>
      <w:r w:rsidRPr="00856D63">
        <w:rPr>
          <w:b/>
          <w:i/>
          <w:webHidden/>
        </w:rPr>
        <w:t>books</w:t>
      </w:r>
      <w:r w:rsidRPr="00856D63">
        <w:rPr>
          <w:b/>
          <w:i/>
          <w:webHidden/>
        </w:rPr>
        <w:tab/>
        <w:t>10</w:t>
      </w:r>
    </w:p>
    <w:p w:rsidR="00856D63" w:rsidRPr="00856D63" w:rsidRDefault="00856D63" w:rsidP="00856D63">
      <w:pPr>
        <w:pStyle w:val="Level2"/>
        <w:rPr>
          <w:b/>
          <w:i/>
        </w:rPr>
      </w:pPr>
      <w:r w:rsidRPr="00856D63">
        <w:rPr>
          <w:b/>
          <w:i/>
          <w:webHidden/>
        </w:rPr>
        <w:t>rental</w:t>
      </w:r>
      <w:r w:rsidRPr="00856D63">
        <w:rPr>
          <w:b/>
          <w:i/>
          <w:webHidden/>
        </w:rPr>
        <w:tab/>
        <w:t>11</w:t>
      </w:r>
    </w:p>
    <w:p w:rsidR="00856D63" w:rsidRPr="00856D63" w:rsidRDefault="00856D63" w:rsidP="00856D63">
      <w:pPr>
        <w:pStyle w:val="Level2"/>
        <w:rPr>
          <w:b/>
          <w:i/>
        </w:rPr>
      </w:pPr>
      <w:r w:rsidRPr="00856D63">
        <w:rPr>
          <w:b/>
          <w:i/>
          <w:webHidden/>
        </w:rPr>
        <w:t>rental details</w:t>
      </w:r>
      <w:r w:rsidRPr="00856D63">
        <w:rPr>
          <w:b/>
          <w:i/>
          <w:webHidden/>
        </w:rPr>
        <w:tab/>
        <w:t>12</w:t>
      </w:r>
    </w:p>
    <w:p w:rsidR="000C4C2A" w:rsidRDefault="000C4C2A" w:rsidP="00473347">
      <w:pPr>
        <w:pStyle w:val="Level3"/>
      </w:pPr>
    </w:p>
    <w:p w:rsidR="0075084D" w:rsidRDefault="0075084D" w:rsidP="00473347">
      <w:pPr>
        <w:pStyle w:val="Level3"/>
      </w:pPr>
    </w:p>
    <w:p w:rsidR="0075084D" w:rsidRPr="00AF7456" w:rsidRDefault="0075084D" w:rsidP="00473347">
      <w:pPr>
        <w:pStyle w:val="Level3"/>
      </w:pPr>
    </w:p>
    <w:p w:rsidR="00473347" w:rsidRPr="0003028F" w:rsidRDefault="00473347" w:rsidP="00473347">
      <w:pPr>
        <w:pStyle w:val="Level1"/>
      </w:pPr>
      <w:r>
        <w:rPr>
          <w:webHidden/>
        </w:rPr>
        <w:t>data manipulation</w:t>
      </w:r>
      <w:r w:rsidRPr="0003028F">
        <w:rPr>
          <w:webHidden/>
        </w:rPr>
        <w:tab/>
      </w:r>
      <w:r w:rsidR="00856D63">
        <w:rPr>
          <w:webHidden/>
        </w:rPr>
        <w:t>13-19</w:t>
      </w:r>
    </w:p>
    <w:p w:rsidR="00473347" w:rsidRPr="00856D63" w:rsidRDefault="00473347" w:rsidP="00856D63">
      <w:pPr>
        <w:pStyle w:val="Level2"/>
        <w:jc w:val="both"/>
        <w:rPr>
          <w:b/>
          <w:i/>
        </w:rPr>
      </w:pPr>
      <w:r w:rsidRPr="00856D63">
        <w:rPr>
          <w:b/>
          <w:i/>
          <w:webHidden/>
        </w:rPr>
        <w:t>“aggregate function”</w:t>
      </w:r>
      <w:r w:rsidRPr="00856D63">
        <w:rPr>
          <w:b/>
          <w:i/>
          <w:webHidden/>
        </w:rPr>
        <w:tab/>
      </w:r>
      <w:r w:rsidR="00856D63" w:rsidRPr="00856D63">
        <w:rPr>
          <w:b/>
          <w:i/>
          <w:webHidden/>
        </w:rPr>
        <w:t>13</w:t>
      </w:r>
    </w:p>
    <w:p w:rsidR="00473347" w:rsidRPr="00856D63" w:rsidRDefault="00473347" w:rsidP="00856D63">
      <w:pPr>
        <w:pStyle w:val="Level2"/>
        <w:jc w:val="both"/>
        <w:rPr>
          <w:b/>
          <w:i/>
        </w:rPr>
      </w:pPr>
      <w:r w:rsidRPr="00856D63">
        <w:rPr>
          <w:b/>
          <w:i/>
          <w:webHidden/>
        </w:rPr>
        <w:t>“Group by” or “Having” clause</w:t>
      </w:r>
      <w:r w:rsidRPr="00856D63">
        <w:rPr>
          <w:b/>
          <w:i/>
          <w:webHidden/>
        </w:rPr>
        <w:tab/>
      </w:r>
      <w:r w:rsidR="00856D63" w:rsidRPr="00856D63">
        <w:rPr>
          <w:b/>
          <w:i/>
          <w:webHidden/>
        </w:rPr>
        <w:t>14</w:t>
      </w:r>
    </w:p>
    <w:p w:rsidR="00473347" w:rsidRPr="00856D63" w:rsidRDefault="00473347" w:rsidP="00856D63">
      <w:pPr>
        <w:pStyle w:val="Level2"/>
        <w:jc w:val="both"/>
        <w:rPr>
          <w:b/>
          <w:i/>
        </w:rPr>
      </w:pPr>
      <w:r w:rsidRPr="00856D63">
        <w:rPr>
          <w:b/>
          <w:i/>
          <w:webHidden/>
        </w:rPr>
        <w:t>“nested query” or “sub-query”</w:t>
      </w:r>
      <w:r w:rsidRPr="00856D63">
        <w:rPr>
          <w:b/>
          <w:i/>
          <w:webHidden/>
        </w:rPr>
        <w:tab/>
      </w:r>
      <w:r w:rsidR="00856D63" w:rsidRPr="00856D63">
        <w:rPr>
          <w:b/>
          <w:i/>
          <w:webHidden/>
        </w:rPr>
        <w:t>15</w:t>
      </w:r>
    </w:p>
    <w:p w:rsidR="00473347" w:rsidRPr="00856D63" w:rsidRDefault="000C4C2A" w:rsidP="00856D63">
      <w:pPr>
        <w:pStyle w:val="Level3"/>
        <w:ind w:left="0"/>
        <w:jc w:val="both"/>
        <w:rPr>
          <w:b/>
        </w:rPr>
      </w:pPr>
      <w:r w:rsidRPr="00856D63">
        <w:rPr>
          <w:b/>
          <w:webHidden/>
        </w:rPr>
        <w:t xml:space="preserve">    VIEWS</w:t>
      </w:r>
      <w:r w:rsidR="00473347" w:rsidRPr="00856D63">
        <w:rPr>
          <w:b/>
          <w:webHidden/>
        </w:rPr>
        <w:tab/>
      </w:r>
      <w:r w:rsidR="00856D63" w:rsidRPr="00856D63">
        <w:rPr>
          <w:b/>
          <w:webHidden/>
        </w:rPr>
        <w:t>16</w:t>
      </w:r>
    </w:p>
    <w:p w:rsidR="00473347" w:rsidRPr="00856D63" w:rsidRDefault="000C4C2A" w:rsidP="00856D63">
      <w:pPr>
        <w:pStyle w:val="Level3"/>
        <w:ind w:left="0"/>
        <w:jc w:val="both"/>
        <w:rPr>
          <w:b/>
        </w:rPr>
      </w:pPr>
      <w:r w:rsidRPr="00856D63">
        <w:rPr>
          <w:b/>
          <w:webHidden/>
        </w:rPr>
        <w:t xml:space="preserve">    TRIGGER</w:t>
      </w:r>
      <w:r w:rsidR="00473347" w:rsidRPr="00856D63">
        <w:rPr>
          <w:b/>
          <w:webHidden/>
        </w:rPr>
        <w:tab/>
      </w:r>
      <w:r w:rsidR="00856D63" w:rsidRPr="00856D63">
        <w:rPr>
          <w:b/>
          <w:webHidden/>
        </w:rPr>
        <w:t>17</w:t>
      </w:r>
    </w:p>
    <w:p w:rsidR="00473347" w:rsidRPr="00856D63" w:rsidRDefault="000C4C2A" w:rsidP="00856D63">
      <w:pPr>
        <w:pStyle w:val="Level3"/>
        <w:ind w:left="0"/>
        <w:jc w:val="both"/>
        <w:rPr>
          <w:b/>
          <w:webHidden/>
        </w:rPr>
      </w:pPr>
      <w:r w:rsidRPr="00856D63">
        <w:rPr>
          <w:b/>
          <w:webHidden/>
        </w:rPr>
        <w:t xml:space="preserve">    STORED PROCEDURE</w:t>
      </w:r>
      <w:r w:rsidR="00473347" w:rsidRPr="00856D63">
        <w:rPr>
          <w:b/>
          <w:webHidden/>
        </w:rPr>
        <w:tab/>
      </w:r>
      <w:r w:rsidR="00856D63" w:rsidRPr="00856D63">
        <w:rPr>
          <w:b/>
          <w:webHidden/>
        </w:rPr>
        <w:t>18</w:t>
      </w:r>
    </w:p>
    <w:p w:rsidR="000C4C2A" w:rsidRPr="00856D63" w:rsidRDefault="000C4C2A" w:rsidP="00856D63">
      <w:pPr>
        <w:pStyle w:val="Level3"/>
        <w:ind w:left="0"/>
        <w:jc w:val="both"/>
        <w:rPr>
          <w:b/>
          <w:webHidden/>
        </w:rPr>
      </w:pPr>
      <w:r w:rsidRPr="00856D63">
        <w:rPr>
          <w:b/>
          <w:webHidden/>
        </w:rPr>
        <w:t xml:space="preserve">   ADDITIONAL QUERY</w:t>
      </w:r>
      <w:r w:rsidRPr="00856D63">
        <w:rPr>
          <w:b/>
          <w:webHidden/>
        </w:rPr>
        <w:tab/>
      </w:r>
      <w:r w:rsidR="00856D63" w:rsidRPr="00856D63">
        <w:rPr>
          <w:b/>
          <w:webHidden/>
        </w:rPr>
        <w:t>19</w:t>
      </w:r>
    </w:p>
    <w:p w:rsidR="0037435D" w:rsidRDefault="0037435D" w:rsidP="00473347">
      <w:pPr>
        <w:pStyle w:val="Level3"/>
        <w:ind w:left="0"/>
      </w:pPr>
    </w:p>
    <w:p w:rsidR="0037435D" w:rsidRDefault="0037435D">
      <w:pPr>
        <w:rPr>
          <w:rFonts w:asciiTheme="majorHAnsi" w:hAnsiTheme="majorHAnsi" w:cs="Times New Roman"/>
          <w:i/>
          <w:iCs/>
        </w:rPr>
      </w:pPr>
      <w:r>
        <w:br w:type="page"/>
      </w:r>
    </w:p>
    <w:p w:rsidR="0037435D" w:rsidRDefault="0037435D" w:rsidP="0037435D">
      <w:pPr>
        <w:pStyle w:val="Level3"/>
        <w:ind w:left="0"/>
        <w:jc w:val="right"/>
        <w:rPr>
          <w:i w:val="0"/>
          <w:sz w:val="18"/>
        </w:rPr>
      </w:pPr>
      <w:r w:rsidRPr="0037435D">
        <w:rPr>
          <w:i w:val="0"/>
          <w:sz w:val="18"/>
        </w:rPr>
        <w:lastRenderedPageBreak/>
        <w:t>1</w:t>
      </w:r>
    </w:p>
    <w:p w:rsidR="0037435D" w:rsidRDefault="0037435D" w:rsidP="0037435D">
      <w:pPr>
        <w:pStyle w:val="Level3"/>
        <w:ind w:left="0"/>
        <w:jc w:val="right"/>
        <w:rPr>
          <w:i w:val="0"/>
          <w:sz w:val="18"/>
        </w:rPr>
      </w:pPr>
    </w:p>
    <w:p w:rsidR="0037435D" w:rsidRPr="0037435D" w:rsidRDefault="0037435D" w:rsidP="0037435D">
      <w:pPr>
        <w:pStyle w:val="Level3"/>
        <w:ind w:left="0"/>
        <w:jc w:val="right"/>
        <w:rPr>
          <w:i w:val="0"/>
          <w:sz w:val="18"/>
        </w:rPr>
      </w:pPr>
    </w:p>
    <w:p w:rsidR="00473347" w:rsidRDefault="0037435D" w:rsidP="0037435D">
      <w:pPr>
        <w:pStyle w:val="Level3"/>
        <w:ind w:left="0"/>
        <w:jc w:val="center"/>
        <w:rPr>
          <w:b/>
          <w:i w:val="0"/>
          <w:sz w:val="36"/>
          <w:u w:val="single"/>
        </w:rPr>
      </w:pPr>
      <w:r w:rsidRPr="0037435D">
        <w:rPr>
          <w:b/>
          <w:i w:val="0"/>
          <w:sz w:val="36"/>
          <w:u w:val="single"/>
        </w:rPr>
        <w:t>BUSINESS RULE</w:t>
      </w:r>
      <w:r w:rsidR="00F0124C">
        <w:rPr>
          <w:b/>
          <w:i w:val="0"/>
          <w:sz w:val="36"/>
          <w:u w:val="single"/>
        </w:rPr>
        <w:t>S</w:t>
      </w:r>
    </w:p>
    <w:p w:rsidR="0037435D" w:rsidRDefault="0037435D" w:rsidP="0037435D">
      <w:pPr>
        <w:pStyle w:val="Level3"/>
        <w:ind w:left="0"/>
        <w:jc w:val="center"/>
        <w:rPr>
          <w:b/>
          <w:i w:val="0"/>
          <w:sz w:val="36"/>
          <w:u w:val="single"/>
        </w:rPr>
      </w:pPr>
    </w:p>
    <w:p w:rsidR="0037435D" w:rsidRDefault="0037435D" w:rsidP="0037435D">
      <w:pPr>
        <w:pStyle w:val="Level3"/>
        <w:ind w:left="0"/>
        <w:jc w:val="center"/>
        <w:rPr>
          <w:b/>
          <w:i w:val="0"/>
          <w:sz w:val="36"/>
          <w:u w:val="single"/>
        </w:rPr>
      </w:pPr>
    </w:p>
    <w:p w:rsidR="0037435D" w:rsidRDefault="0037435D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A customer makes many rental.</w:t>
      </w:r>
    </w:p>
    <w:p w:rsidR="0037435D" w:rsidRDefault="0037435D" w:rsidP="0037435D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Each rental is made by only one customer.</w:t>
      </w:r>
    </w:p>
    <w:p w:rsidR="0037435D" w:rsidRDefault="0037435D" w:rsidP="0037435D">
      <w:pPr>
        <w:pStyle w:val="Level3"/>
        <w:rPr>
          <w:b/>
          <w:i w:val="0"/>
          <w:sz w:val="28"/>
        </w:rPr>
      </w:pPr>
    </w:p>
    <w:p w:rsidR="0037435D" w:rsidRDefault="0037435D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One employee can check many rental.</w:t>
      </w:r>
    </w:p>
    <w:p w:rsidR="0037435D" w:rsidRDefault="0075084D" w:rsidP="0037435D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A</w:t>
      </w:r>
      <w:r w:rsidR="0037435D">
        <w:rPr>
          <w:b/>
          <w:i w:val="0"/>
          <w:sz w:val="28"/>
        </w:rPr>
        <w:t xml:space="preserve"> rental </w:t>
      </w:r>
      <w:r>
        <w:rPr>
          <w:b/>
          <w:i w:val="0"/>
          <w:sz w:val="28"/>
        </w:rPr>
        <w:t xml:space="preserve">must </w:t>
      </w:r>
      <w:r w:rsidR="0037435D">
        <w:rPr>
          <w:b/>
          <w:i w:val="0"/>
          <w:sz w:val="28"/>
        </w:rPr>
        <w:t xml:space="preserve">be checked by </w:t>
      </w:r>
      <w:r>
        <w:rPr>
          <w:b/>
          <w:i w:val="0"/>
          <w:sz w:val="28"/>
        </w:rPr>
        <w:t xml:space="preserve">only </w:t>
      </w:r>
      <w:r w:rsidR="0037435D">
        <w:rPr>
          <w:b/>
          <w:i w:val="0"/>
          <w:sz w:val="28"/>
        </w:rPr>
        <w:t>one employee</w:t>
      </w:r>
      <w:r w:rsidR="00F0124C">
        <w:rPr>
          <w:b/>
          <w:i w:val="0"/>
          <w:sz w:val="28"/>
        </w:rPr>
        <w:t>.</w:t>
      </w:r>
    </w:p>
    <w:p w:rsidR="0037435D" w:rsidRDefault="0037435D" w:rsidP="0037435D">
      <w:pPr>
        <w:pStyle w:val="Level3"/>
        <w:rPr>
          <w:b/>
          <w:i w:val="0"/>
          <w:sz w:val="28"/>
        </w:rPr>
      </w:pPr>
    </w:p>
    <w:p w:rsidR="0037435D" w:rsidRDefault="0037435D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Each rental has many rental details</w:t>
      </w:r>
      <w:r w:rsidR="00F0124C">
        <w:rPr>
          <w:b/>
          <w:i w:val="0"/>
          <w:sz w:val="28"/>
        </w:rPr>
        <w:t>.</w:t>
      </w:r>
    </w:p>
    <w:p w:rsidR="0037435D" w:rsidRDefault="0037435D" w:rsidP="0037435D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Every rental details is generated only for one rental.</w:t>
      </w:r>
    </w:p>
    <w:p w:rsidR="0037435D" w:rsidRDefault="0037435D" w:rsidP="0037435D">
      <w:pPr>
        <w:pStyle w:val="Level3"/>
        <w:rPr>
          <w:b/>
          <w:i w:val="0"/>
          <w:sz w:val="28"/>
        </w:rPr>
      </w:pPr>
    </w:p>
    <w:p w:rsidR="0037435D" w:rsidRDefault="00F0124C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Each book may or may not have many rental details.</w:t>
      </w:r>
    </w:p>
    <w:p w:rsidR="00F0124C" w:rsidRDefault="001F25F7" w:rsidP="00F0124C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A</w:t>
      </w:r>
      <w:r w:rsidR="00F0124C">
        <w:rPr>
          <w:b/>
          <w:i w:val="0"/>
          <w:sz w:val="28"/>
        </w:rPr>
        <w:t xml:space="preserve"> rental details must</w:t>
      </w:r>
      <w:r>
        <w:rPr>
          <w:b/>
          <w:i w:val="0"/>
          <w:sz w:val="28"/>
        </w:rPr>
        <w:t xml:space="preserve"> be generated for </w:t>
      </w:r>
      <w:r w:rsidR="00F0124C">
        <w:rPr>
          <w:b/>
          <w:i w:val="0"/>
          <w:sz w:val="28"/>
        </w:rPr>
        <w:t>one book.</w:t>
      </w:r>
    </w:p>
    <w:p w:rsidR="00F0124C" w:rsidRDefault="00F0124C" w:rsidP="00F0124C">
      <w:pPr>
        <w:pStyle w:val="Level3"/>
        <w:rPr>
          <w:b/>
          <w:i w:val="0"/>
          <w:sz w:val="28"/>
        </w:rPr>
      </w:pPr>
    </w:p>
    <w:p w:rsidR="00F0124C" w:rsidRDefault="00F0124C" w:rsidP="00F0124C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Each publisher has published at least one book.</w:t>
      </w:r>
    </w:p>
    <w:p w:rsidR="00F0124C" w:rsidRDefault="00F0124C" w:rsidP="00F0124C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Every book has been published by only one publisher.</w:t>
      </w:r>
    </w:p>
    <w:p w:rsidR="00F0124C" w:rsidRDefault="00F0124C" w:rsidP="00F0124C">
      <w:pPr>
        <w:pStyle w:val="Level3"/>
        <w:ind w:left="720"/>
        <w:rPr>
          <w:b/>
          <w:i w:val="0"/>
          <w:sz w:val="28"/>
        </w:rPr>
      </w:pPr>
    </w:p>
    <w:p w:rsidR="008B634D" w:rsidRDefault="00F0124C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B634D" w:rsidRDefault="008B634D" w:rsidP="008B634D">
      <w:pPr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2</w:t>
      </w:r>
    </w:p>
    <w:p w:rsidR="008B634D" w:rsidRDefault="008B634D" w:rsidP="008B634D">
      <w:pPr>
        <w:jc w:val="right"/>
        <w:rPr>
          <w:sz w:val="18"/>
          <w:szCs w:val="18"/>
        </w:rPr>
      </w:pPr>
    </w:p>
    <w:p w:rsidR="008B634D" w:rsidRDefault="008B634D" w:rsidP="008B634D">
      <w:pPr>
        <w:jc w:val="right"/>
        <w:rPr>
          <w:sz w:val="18"/>
          <w:szCs w:val="18"/>
        </w:rPr>
      </w:pPr>
    </w:p>
    <w:p w:rsidR="008B634D" w:rsidRPr="008B634D" w:rsidRDefault="008B634D" w:rsidP="008B634D">
      <w:pPr>
        <w:rPr>
          <w:sz w:val="18"/>
        </w:rPr>
      </w:pPr>
      <w:r>
        <w:rPr>
          <w:b/>
          <w:i/>
          <w:noProof/>
          <w:sz w:val="28"/>
        </w:rPr>
        <w:drawing>
          <wp:inline distT="0" distB="0" distL="0" distR="0">
            <wp:extent cx="7532847" cy="5546090"/>
            <wp:effectExtent l="254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final book store E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2847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br w:type="page"/>
      </w:r>
    </w:p>
    <w:p w:rsidR="00F0124C" w:rsidRDefault="00F0124C">
      <w:pPr>
        <w:rPr>
          <w:rFonts w:asciiTheme="majorHAnsi" w:hAnsiTheme="majorHAnsi" w:cs="Times New Roman"/>
          <w:b/>
          <w:iCs/>
          <w:sz w:val="28"/>
        </w:rPr>
      </w:pPr>
    </w:p>
    <w:p w:rsidR="00F0124C" w:rsidRDefault="009E3363" w:rsidP="00351D43">
      <w:pPr>
        <w:pStyle w:val="Level3"/>
        <w:ind w:left="72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t>3</w:t>
      </w:r>
    </w:p>
    <w:p w:rsidR="00351D43" w:rsidRDefault="00351D43" w:rsidP="00351D43">
      <w:pPr>
        <w:pStyle w:val="Level3"/>
        <w:ind w:left="720"/>
        <w:jc w:val="right"/>
        <w:rPr>
          <w:b/>
          <w:i w:val="0"/>
          <w:sz w:val="18"/>
          <w:szCs w:val="18"/>
        </w:rPr>
      </w:pPr>
    </w:p>
    <w:p w:rsidR="00351D43" w:rsidRDefault="00351D43" w:rsidP="00351D43">
      <w:pPr>
        <w:pStyle w:val="Level3"/>
        <w:ind w:left="720"/>
        <w:jc w:val="right"/>
        <w:rPr>
          <w:b/>
          <w:i w:val="0"/>
          <w:sz w:val="18"/>
          <w:szCs w:val="18"/>
        </w:rPr>
      </w:pPr>
    </w:p>
    <w:p w:rsidR="00351D43" w:rsidRDefault="00351D43" w:rsidP="00351D43">
      <w:pPr>
        <w:pStyle w:val="Level3"/>
        <w:ind w:left="720"/>
        <w:jc w:val="center"/>
        <w:rPr>
          <w:b/>
          <w:i w:val="0"/>
          <w:sz w:val="40"/>
          <w:szCs w:val="40"/>
          <w:u w:val="single"/>
        </w:rPr>
      </w:pPr>
      <w:r w:rsidRPr="00351D43">
        <w:rPr>
          <w:b/>
          <w:i w:val="0"/>
          <w:sz w:val="40"/>
          <w:szCs w:val="40"/>
          <w:u w:val="single"/>
        </w:rPr>
        <w:t>DATA DICTIONARY</w:t>
      </w:r>
    </w:p>
    <w:p w:rsidR="000E463A" w:rsidRDefault="000E463A" w:rsidP="00D56115">
      <w:pPr>
        <w:pStyle w:val="Level3"/>
        <w:ind w:left="0"/>
        <w:jc w:val="center"/>
        <w:rPr>
          <w:b/>
          <w:i w:val="0"/>
          <w:sz w:val="40"/>
          <w:szCs w:val="40"/>
          <w:u w:val="single"/>
        </w:rPr>
      </w:pPr>
    </w:p>
    <w:p w:rsidR="00351D43" w:rsidRPr="000E463A" w:rsidRDefault="000E463A" w:rsidP="000E463A">
      <w:pPr>
        <w:pStyle w:val="Level3"/>
        <w:ind w:left="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Employee:</w:t>
      </w:r>
    </w:p>
    <w:p w:rsidR="00D56115" w:rsidRPr="00D56115" w:rsidRDefault="000E463A" w:rsidP="00D56115">
      <w:pPr>
        <w:pStyle w:val="Level3"/>
        <w:ind w:left="0"/>
        <w:jc w:val="center"/>
        <w:rPr>
          <w:i w:val="0"/>
          <w:sz w:val="28"/>
          <w:szCs w:val="28"/>
        </w:rPr>
      </w:pPr>
      <w:r>
        <w:rPr>
          <w:i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7278673" wp14:editId="125D977D">
            <wp:simplePos x="0" y="0"/>
            <wp:positionH relativeFrom="column">
              <wp:posOffset>-672465</wp:posOffset>
            </wp:positionH>
            <wp:positionV relativeFrom="paragraph">
              <wp:posOffset>288925</wp:posOffset>
            </wp:positionV>
            <wp:extent cx="6871335" cy="122682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ployee dat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351D43" w:rsidRDefault="000E463A" w:rsidP="000E463A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4327D62F" wp14:editId="6A50914E">
            <wp:simplePos x="0" y="0"/>
            <wp:positionH relativeFrom="margin">
              <wp:posOffset>-658495</wp:posOffset>
            </wp:positionH>
            <wp:positionV relativeFrom="paragraph">
              <wp:posOffset>405130</wp:posOffset>
            </wp:positionV>
            <wp:extent cx="6830060" cy="163830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 dat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 w:val="0"/>
          <w:sz w:val="28"/>
          <w:szCs w:val="28"/>
          <w:u w:val="single"/>
        </w:rPr>
        <w:t>Customer:</w:t>
      </w:r>
    </w:p>
    <w:p w:rsidR="00D56115" w:rsidRDefault="00D56115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6432" behindDoc="0" locked="0" layoutInCell="1" allowOverlap="1" wp14:anchorId="1D0D5F2A" wp14:editId="25089451">
            <wp:simplePos x="0" y="0"/>
            <wp:positionH relativeFrom="column">
              <wp:posOffset>-589280</wp:posOffset>
            </wp:positionH>
            <wp:positionV relativeFrom="paragraph">
              <wp:posOffset>407670</wp:posOffset>
            </wp:positionV>
            <wp:extent cx="6760845" cy="106680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ksda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63A">
        <w:rPr>
          <w:b/>
          <w:i w:val="0"/>
          <w:sz w:val="28"/>
          <w:szCs w:val="28"/>
          <w:u w:val="single"/>
        </w:rPr>
        <w:t>Books:</w:t>
      </w: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Publisher:</w:t>
      </w:r>
    </w:p>
    <w:p w:rsidR="000E463A" w:rsidRPr="000E463A" w:rsidRDefault="009E3363" w:rsidP="000E463A">
      <w:pPr>
        <w:pStyle w:val="Level3"/>
        <w:ind w:left="72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t>4</w:t>
      </w:r>
    </w:p>
    <w:p w:rsidR="000E463A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6EFF70A3" wp14:editId="5891067D">
            <wp:simplePos x="0" y="0"/>
            <wp:positionH relativeFrom="column">
              <wp:posOffset>-554355</wp:posOffset>
            </wp:positionH>
            <wp:positionV relativeFrom="paragraph">
              <wp:posOffset>266700</wp:posOffset>
            </wp:positionV>
            <wp:extent cx="6725920" cy="11125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lisheer da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Rental:</w:t>
      </w:r>
    </w:p>
    <w:p w:rsidR="000E463A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72EF5343" wp14:editId="625A2361">
            <wp:simplePos x="0" y="0"/>
            <wp:positionH relativeFrom="column">
              <wp:posOffset>-499110</wp:posOffset>
            </wp:positionH>
            <wp:positionV relativeFrom="paragraph">
              <wp:posOffset>268605</wp:posOffset>
            </wp:positionV>
            <wp:extent cx="6670040" cy="1112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ntal dat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Rental Details:</w:t>
      </w:r>
    </w:p>
    <w:p w:rsidR="000E463A" w:rsidRDefault="009469C8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4B3A6D1A" wp14:editId="1B786A6B">
            <wp:simplePos x="0" y="0"/>
            <wp:positionH relativeFrom="column">
              <wp:posOffset>-443865</wp:posOffset>
            </wp:positionH>
            <wp:positionV relativeFrom="paragraph">
              <wp:posOffset>207010</wp:posOffset>
            </wp:positionV>
            <wp:extent cx="6587490" cy="2396490"/>
            <wp:effectExtent l="0" t="0" r="3810" b="381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Captur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9C8" w:rsidRDefault="009469C8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>
      <w:pPr>
        <w:rPr>
          <w:rFonts w:asciiTheme="majorHAnsi" w:hAnsiTheme="majorHAnsi" w:cs="Times New Roman"/>
          <w:b/>
          <w:iCs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br w:type="page"/>
      </w:r>
    </w:p>
    <w:p w:rsidR="000E463A" w:rsidRDefault="009E3363" w:rsidP="000E463A">
      <w:pPr>
        <w:pStyle w:val="Level3"/>
        <w:ind w:left="72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lastRenderedPageBreak/>
        <w:t>5</w:t>
      </w:r>
    </w:p>
    <w:p w:rsidR="000E463A" w:rsidRDefault="000E463A" w:rsidP="000E463A">
      <w:pPr>
        <w:pStyle w:val="Level3"/>
        <w:ind w:left="720"/>
        <w:jc w:val="right"/>
        <w:rPr>
          <w:b/>
          <w:i w:val="0"/>
          <w:sz w:val="18"/>
          <w:szCs w:val="18"/>
        </w:rPr>
      </w:pPr>
    </w:p>
    <w:p w:rsidR="000E463A" w:rsidRDefault="000E463A" w:rsidP="000E463A">
      <w:pPr>
        <w:pStyle w:val="Level3"/>
        <w:ind w:left="720"/>
        <w:jc w:val="center"/>
        <w:rPr>
          <w:b/>
          <w:i w:val="0"/>
          <w:sz w:val="32"/>
          <w:szCs w:val="32"/>
          <w:u w:val="single"/>
        </w:rPr>
      </w:pPr>
      <w:r w:rsidRPr="000E463A">
        <w:rPr>
          <w:b/>
          <w:i w:val="0"/>
          <w:sz w:val="32"/>
          <w:szCs w:val="32"/>
          <w:u w:val="single"/>
        </w:rPr>
        <w:t>DATA DEFINITION COMMAND</w:t>
      </w:r>
    </w:p>
    <w:p w:rsidR="000E463A" w:rsidRDefault="000E463A" w:rsidP="006C2B8D">
      <w:pPr>
        <w:pStyle w:val="Level3"/>
        <w:ind w:left="720"/>
        <w:rPr>
          <w:b/>
          <w:i w:val="0"/>
          <w:sz w:val="32"/>
          <w:szCs w:val="32"/>
          <w:u w:val="single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Employee:</w:t>
      </w:r>
    </w:p>
    <w:p w:rsidR="006C2B8D" w:rsidRDefault="006C2B8D" w:rsidP="006C2B8D">
      <w:pPr>
        <w:pStyle w:val="Level3"/>
        <w:ind w:left="720"/>
        <w:rPr>
          <w:b/>
          <w:i w:val="0"/>
          <w:sz w:val="24"/>
          <w:szCs w:val="32"/>
          <w:u w:val="single"/>
        </w:rPr>
      </w:pP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create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 xml:space="preserve"> table Employee(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Employee_ID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int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not null generated always as </w:t>
      </w: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identity(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start with 10000,increment by 1),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Emp_Name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Emp_Phone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bigint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, 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Emp_Address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100),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Emp_Email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r w:rsidRPr="009E3363">
        <w:rPr>
          <w:rFonts w:ascii="Arial" w:hAnsi="Arial" w:cs="Arial"/>
          <w:color w:val="000000"/>
          <w:sz w:val="20"/>
          <w:szCs w:val="22"/>
        </w:rPr>
        <w:t>Primary Key (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Employee_ID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)</w:t>
      </w:r>
    </w:p>
    <w:p w:rsidR="006C2B8D" w:rsidRPr="009E3363" w:rsidRDefault="006C2B8D" w:rsidP="006C2B8D">
      <w:pPr>
        <w:pStyle w:val="Level3"/>
        <w:ind w:left="720"/>
        <w:rPr>
          <w:rFonts w:ascii="Arial" w:hAnsi="Arial" w:cs="Arial"/>
          <w:color w:val="000000"/>
          <w:szCs w:val="22"/>
        </w:rPr>
      </w:pPr>
      <w:r w:rsidRPr="009E3363">
        <w:rPr>
          <w:rFonts w:ascii="Arial" w:hAnsi="Arial" w:cs="Arial"/>
          <w:color w:val="000000"/>
          <w:szCs w:val="22"/>
        </w:rPr>
        <w:t>);</w:t>
      </w:r>
    </w:p>
    <w:p w:rsidR="006C2B8D" w:rsidRDefault="006C2B8D" w:rsidP="006C2B8D">
      <w:pPr>
        <w:pStyle w:val="Level3"/>
        <w:ind w:left="0"/>
        <w:rPr>
          <w:rFonts w:ascii="Arial" w:hAnsi="Arial" w:cs="Arial"/>
          <w:color w:val="000000"/>
          <w:szCs w:val="22"/>
        </w:rPr>
      </w:pPr>
    </w:p>
    <w:p w:rsidR="006C2B8D" w:rsidRDefault="006C2B8D" w:rsidP="006C2B8D">
      <w:pPr>
        <w:pStyle w:val="Level3"/>
        <w:ind w:left="0"/>
        <w:rPr>
          <w:i w:val="0"/>
          <w:sz w:val="22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76900" cy="281923"/>
            <wp:effectExtent l="0" t="0" r="0" b="4445"/>
            <wp:docPr id="10" name="Picture 10" descr="Employe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loyee tab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598" cy="3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8D" w:rsidRDefault="006C2B8D" w:rsidP="006C2B8D">
      <w:pPr>
        <w:pStyle w:val="Level3"/>
        <w:ind w:left="720"/>
        <w:rPr>
          <w:i w:val="0"/>
          <w:sz w:val="22"/>
          <w:szCs w:val="32"/>
        </w:rPr>
      </w:pPr>
    </w:p>
    <w:p w:rsidR="006C2B8D" w:rsidRDefault="006C2B8D" w:rsidP="006C2B8D">
      <w:pPr>
        <w:pStyle w:val="Level3"/>
        <w:ind w:left="720"/>
        <w:rPr>
          <w:i w:val="0"/>
          <w:sz w:val="22"/>
          <w:szCs w:val="32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Customer:</w:t>
      </w:r>
    </w:p>
    <w:p w:rsidR="006C2B8D" w:rsidRDefault="006C2B8D" w:rsidP="006C2B8D">
      <w:pPr>
        <w:pStyle w:val="Level3"/>
        <w:ind w:left="720"/>
        <w:rPr>
          <w:b/>
          <w:i w:val="0"/>
          <w:sz w:val="24"/>
          <w:szCs w:val="32"/>
          <w:u w:val="single"/>
        </w:rPr>
      </w:pP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create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 xml:space="preserve"> table Customer(</w:t>
      </w:r>
    </w:p>
    <w:p w:rsidR="006C2B8D" w:rsidRPr="009E3363" w:rsidRDefault="009E3363" w:rsidP="009E3363">
      <w:pPr>
        <w:pStyle w:val="NormalWeb"/>
        <w:spacing w:before="0" w:beforeAutospacing="0" w:after="0" w:afterAutospacing="0"/>
        <w:rPr>
          <w:sz w:val="22"/>
        </w:rPr>
      </w:pPr>
      <w:r>
        <w:rPr>
          <w:rFonts w:ascii="Arial" w:hAnsi="Arial" w:cs="Arial"/>
          <w:color w:val="000000"/>
          <w:sz w:val="20"/>
          <w:szCs w:val="22"/>
        </w:rPr>
        <w:t xml:space="preserve">          </w:t>
      </w:r>
      <w:proofErr w:type="spellStart"/>
      <w:r w:rsidR="006C2B8D" w:rsidRPr="009E3363">
        <w:rPr>
          <w:rFonts w:ascii="Arial" w:hAnsi="Arial" w:cs="Arial"/>
          <w:color w:val="000000"/>
          <w:sz w:val="20"/>
          <w:szCs w:val="22"/>
        </w:rPr>
        <w:t>Customer_ID</w:t>
      </w:r>
      <w:proofErr w:type="spellEnd"/>
      <w:r w:rsidR="006C2B8D"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="006C2B8D" w:rsidRPr="009E3363">
        <w:rPr>
          <w:rFonts w:ascii="Arial" w:hAnsi="Arial" w:cs="Arial"/>
          <w:color w:val="000000"/>
          <w:sz w:val="20"/>
          <w:szCs w:val="22"/>
        </w:rPr>
        <w:t>int</w:t>
      </w:r>
      <w:proofErr w:type="spellEnd"/>
      <w:r w:rsidR="006C2B8D" w:rsidRPr="009E3363">
        <w:rPr>
          <w:rFonts w:ascii="Arial" w:hAnsi="Arial" w:cs="Arial"/>
          <w:color w:val="000000"/>
          <w:sz w:val="20"/>
          <w:szCs w:val="22"/>
        </w:rPr>
        <w:t xml:space="preserve"> not null generated always as </w:t>
      </w:r>
      <w:proofErr w:type="gramStart"/>
      <w:r w:rsidR="006C2B8D" w:rsidRPr="009E3363">
        <w:rPr>
          <w:rFonts w:ascii="Arial" w:hAnsi="Arial" w:cs="Arial"/>
          <w:color w:val="000000"/>
          <w:sz w:val="20"/>
          <w:szCs w:val="22"/>
        </w:rPr>
        <w:t>identity(</w:t>
      </w:r>
      <w:proofErr w:type="gramEnd"/>
      <w:r w:rsidR="006C2B8D" w:rsidRPr="009E3363">
        <w:rPr>
          <w:rFonts w:ascii="Arial" w:hAnsi="Arial" w:cs="Arial"/>
          <w:color w:val="000000"/>
          <w:sz w:val="20"/>
          <w:szCs w:val="22"/>
        </w:rPr>
        <w:t>start with 20160001, increment by 1),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Cust_Name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Cust_Phone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bigint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Cust_Address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100),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Cust_Email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cust_package</w:t>
      </w:r>
      <w:proofErr w:type="spellEnd"/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(10),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Cust_Fixed_Deposit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decimal(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5,2),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r w:rsidRPr="009E3363">
        <w:rPr>
          <w:rFonts w:ascii="Arial" w:hAnsi="Arial" w:cs="Arial"/>
          <w:color w:val="000000"/>
          <w:sz w:val="20"/>
          <w:szCs w:val="22"/>
        </w:rPr>
        <w:t>Primary Key (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Customer_ID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)</w:t>
      </w:r>
    </w:p>
    <w:p w:rsidR="006C2B8D" w:rsidRPr="009E3363" w:rsidRDefault="006C2B8D" w:rsidP="006C2B8D">
      <w:pPr>
        <w:pStyle w:val="Level3"/>
        <w:ind w:left="720"/>
        <w:rPr>
          <w:rFonts w:ascii="Arial" w:hAnsi="Arial" w:cs="Arial"/>
          <w:color w:val="000000"/>
          <w:szCs w:val="22"/>
        </w:rPr>
      </w:pPr>
      <w:r w:rsidRPr="009E3363">
        <w:rPr>
          <w:rFonts w:ascii="Arial" w:hAnsi="Arial" w:cs="Arial"/>
          <w:color w:val="000000"/>
          <w:szCs w:val="22"/>
        </w:rPr>
        <w:t>);</w:t>
      </w:r>
    </w:p>
    <w:p w:rsidR="006C2B8D" w:rsidRDefault="006C2B8D" w:rsidP="006C2B8D">
      <w:pPr>
        <w:pStyle w:val="Level3"/>
        <w:ind w:left="720"/>
        <w:rPr>
          <w:rFonts w:ascii="Arial" w:hAnsi="Arial" w:cs="Arial"/>
          <w:color w:val="000000"/>
          <w:sz w:val="22"/>
          <w:szCs w:val="2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98820" cy="289560"/>
            <wp:effectExtent l="0" t="0" r="0" b="0"/>
            <wp:docPr id="11" name="Picture 11" descr="Custom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stomer Tab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05" cy="29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 w:val="24"/>
          <w:szCs w:val="32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Books: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Books(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 not null,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Book_Name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20),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Primary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Foreign Key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Publisher on delete restrict</w:t>
      </w:r>
    </w:p>
    <w:p w:rsidR="006C2B8D" w:rsidRPr="006C2B8D" w:rsidRDefault="006C2B8D" w:rsidP="006C2B8D">
      <w:pPr>
        <w:pStyle w:val="Level3"/>
        <w:ind w:left="0"/>
        <w:rPr>
          <w:i w:val="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);</w:t>
      </w: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36720" cy="297180"/>
            <wp:effectExtent l="0" t="0" r="0" b="7620"/>
            <wp:docPr id="12" name="Picture 12" descr="Book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oks tab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Default="009E3363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9E3363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9E3363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AD20B4" w:rsidRPr="00AD20B4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  <w:r>
        <w:rPr>
          <w:b/>
          <w:i w:val="0"/>
          <w:sz w:val="18"/>
          <w:szCs w:val="32"/>
        </w:rPr>
        <w:lastRenderedPageBreak/>
        <w:t>6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Publisher: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Publisher(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 not null,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30),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Pub_Phone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bigint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Pub_Email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30),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Primary Key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:rsidR="006C2B8D" w:rsidRDefault="006C2B8D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);</w:t>
      </w:r>
    </w:p>
    <w:p w:rsidR="006C2B8D" w:rsidRDefault="006C2B8D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33060" cy="342900"/>
            <wp:effectExtent l="0" t="0" r="0" b="0"/>
            <wp:docPr id="13" name="Picture 13" descr="Publish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blisher tab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Rental: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Rental(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 not null,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Customer_ID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6C2B8D" w:rsidRDefault="00AD20B4" w:rsidP="00AD20B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          </w:t>
      </w:r>
      <w:proofErr w:type="spellStart"/>
      <w:r w:rsidR="006C2B8D">
        <w:rPr>
          <w:rFonts w:ascii="Arial" w:hAnsi="Arial" w:cs="Arial"/>
          <w:color w:val="000000"/>
          <w:sz w:val="22"/>
          <w:szCs w:val="22"/>
        </w:rPr>
        <w:t>Total_Rental</w:t>
      </w:r>
      <w:proofErr w:type="spellEnd"/>
      <w:r w:rsidR="006C2B8D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C2B8D"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 w:rsidR="006C2B8D">
        <w:rPr>
          <w:rFonts w:ascii="Arial" w:hAnsi="Arial" w:cs="Arial"/>
          <w:color w:val="000000"/>
          <w:sz w:val="22"/>
          <w:szCs w:val="22"/>
        </w:rPr>
        <w:t xml:space="preserve"> not null generated always as </w:t>
      </w:r>
      <w:proofErr w:type="gramStart"/>
      <w:r w:rsidR="006C2B8D">
        <w:rPr>
          <w:rFonts w:ascii="Arial" w:hAnsi="Arial" w:cs="Arial"/>
          <w:color w:val="000000"/>
          <w:sz w:val="22"/>
          <w:szCs w:val="22"/>
        </w:rPr>
        <w:t>identity(</w:t>
      </w:r>
      <w:proofErr w:type="gramEnd"/>
      <w:r w:rsidR="006C2B8D">
        <w:rPr>
          <w:rFonts w:ascii="Arial" w:hAnsi="Arial" w:cs="Arial"/>
          <w:color w:val="000000"/>
          <w:sz w:val="22"/>
          <w:szCs w:val="22"/>
        </w:rPr>
        <w:t>start with 1,increment by 1),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Primary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Customer_ID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Customer on delete restrict,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Employee on delete restrict</w:t>
      </w:r>
    </w:p>
    <w:p w:rsidR="006C2B8D" w:rsidRDefault="00AD20B4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6C2B8D">
        <w:rPr>
          <w:rFonts w:ascii="Arial" w:hAnsi="Arial" w:cs="Arial"/>
          <w:color w:val="000000"/>
          <w:sz w:val="22"/>
          <w:szCs w:val="22"/>
        </w:rPr>
        <w:t>);</w:t>
      </w:r>
    </w:p>
    <w:p w:rsidR="00AD20B4" w:rsidRDefault="00AD20B4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62600" cy="396240"/>
            <wp:effectExtent l="0" t="0" r="0" b="3810"/>
            <wp:docPr id="14" name="Picture 14" descr="Rental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ntal tab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6C2B8D">
      <w:pPr>
        <w:pStyle w:val="Level3"/>
        <w:ind w:left="0"/>
        <w:rPr>
          <w:i w:val="0"/>
          <w:szCs w:val="32"/>
        </w:rPr>
      </w:pPr>
    </w:p>
    <w:p w:rsidR="00AD20B4" w:rsidRDefault="00AD20B4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 xml:space="preserve">Create table </w:t>
      </w:r>
      <w:proofErr w:type="spellStart"/>
      <w:r>
        <w:rPr>
          <w:b/>
          <w:i w:val="0"/>
          <w:sz w:val="24"/>
          <w:szCs w:val="32"/>
          <w:u w:val="single"/>
        </w:rPr>
        <w:t>Rental_Details</w:t>
      </w:r>
      <w:proofErr w:type="spellEnd"/>
      <w:r>
        <w:rPr>
          <w:b/>
          <w:i w:val="0"/>
          <w:sz w:val="24"/>
          <w:szCs w:val="32"/>
          <w:u w:val="single"/>
        </w:rPr>
        <w:t>:</w:t>
      </w:r>
    </w:p>
    <w:p w:rsidR="00AD20B4" w:rsidRDefault="00AD20B4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Rental_detail_ID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7) not null,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Taken_Date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date,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date,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date,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Additional_Days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Rental_Fees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decimal(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3,2),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Penalty_Fees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decimal(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3,2),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Primary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Rental_detail_ID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Rental on delete restrict,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Books on delete restrict</w:t>
      </w:r>
    </w:p>
    <w:p w:rsidR="00AD20B4" w:rsidRDefault="00AD20B4" w:rsidP="00AD20B4">
      <w:pPr>
        <w:pStyle w:val="Level3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80368" cy="387985"/>
            <wp:effectExtent l="0" t="0" r="1905" b="0"/>
            <wp:docPr id="15" name="Picture 15" descr="Rental_Detail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ntal_Details tab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691" cy="4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Pr="00AD20B4" w:rsidRDefault="00AD20B4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AD20B4" w:rsidRDefault="00AD20B4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AD20B4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  <w:r>
        <w:rPr>
          <w:b/>
          <w:i w:val="0"/>
          <w:sz w:val="18"/>
          <w:szCs w:val="32"/>
        </w:rPr>
        <w:t>7</w:t>
      </w:r>
    </w:p>
    <w:p w:rsidR="00AD20B4" w:rsidRDefault="00AD20B4" w:rsidP="00AD20B4">
      <w:pPr>
        <w:pStyle w:val="Level3"/>
        <w:ind w:left="0"/>
        <w:jc w:val="center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DATA INSERTION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employee table: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values('Haithem',60175243164,'Pangaea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-Selangor','haithamsaoudi@live.fr');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values('Fahim',60172456473,'HB1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-Selangor','fahim@gmail.com');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values('Rashad',60177534164,'HB1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-Selangor','rashad@gmail.com');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values('Anika',60175908164,'The Arc Condo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-Selangor','anika@gmail.com');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proofErr w:type="gramStart"/>
      <w:r w:rsidRPr="00AD20B4">
        <w:rPr>
          <w:rFonts w:ascii="Arial" w:hAnsi="Arial" w:cs="Arial"/>
          <w:i w:val="0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) values('Sarzil',60175205164,'Cyberia 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Smarthomes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>-Selangor','sarzil@gmail.com');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04560" cy="1958226"/>
            <wp:effectExtent l="0" t="0" r="0" b="4445"/>
            <wp:docPr id="16" name="Picture 16" descr="Employee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mployee Inser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1" cy="199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9E3363" w:rsidRPr="009E3363" w:rsidRDefault="009E3363" w:rsidP="009E3363">
      <w:pPr>
        <w:pStyle w:val="Level3"/>
        <w:ind w:left="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lastRenderedPageBreak/>
        <w:t>8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Customer table:</w:t>
      </w:r>
    </w:p>
    <w:p w:rsidR="00AD20B4" w:rsidRDefault="00AD20B4" w:rsidP="00AD20B4">
      <w:pPr>
        <w:pStyle w:val="Level3"/>
        <w:ind w:left="0"/>
        <w:rPr>
          <w:rFonts w:ascii="Arial" w:hAnsi="Arial" w:cs="Arial"/>
          <w:b/>
          <w:i w:val="0"/>
          <w:color w:val="000000"/>
          <w:sz w:val="32"/>
          <w:szCs w:val="18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,cust_package,Cust_Fixed_Deposit)values('Omar',601121840934,'Domain Condo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Selangor','Omar@gmail.com','Normal',50.00);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,cust_package,Cust_Fixed_Deposit)values('Nicolas',601127684382,'Dpulze Residence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Selangor','Nicolas@gmail.com','Premium',100.00);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,cust_package,Cust_Fixed_Deposit)values('John',601121840939,'Shaftsbury Residence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Selangor','John@gmail.com','Silver',70.00);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,cust_package,Cust_Fixed_Deposit)values('Kimberly',60112145739,'Mont Kiara Selangor','kim@gmail.com','Premium',100.00);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r w:rsidRPr="00AD20B4">
        <w:rPr>
          <w:rFonts w:ascii="Arial" w:hAnsi="Arial" w:cs="Arial"/>
          <w:i w:val="0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,cust_package,Cust_Fixed_Deposit)values('Amina',601121840939,'The Place Bukit 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Jalil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 Kuala Lampur','Amina@gmail.com','Normal',50.00);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04560" cy="1957705"/>
            <wp:effectExtent l="0" t="0" r="0" b="4445"/>
            <wp:docPr id="17" name="Picture 17" descr="Customer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ustomer Inser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8" cy="198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Pr="009E3363" w:rsidRDefault="009E3363" w:rsidP="009E3363">
      <w:pPr>
        <w:pStyle w:val="Level3"/>
        <w:ind w:left="0"/>
        <w:jc w:val="right"/>
        <w:rPr>
          <w:i w:val="0"/>
          <w:sz w:val="18"/>
          <w:szCs w:val="18"/>
        </w:rPr>
      </w:pPr>
      <w:r>
        <w:rPr>
          <w:i w:val="0"/>
          <w:sz w:val="18"/>
          <w:szCs w:val="18"/>
        </w:rPr>
        <w:t>9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Publisher table:</w:t>
      </w: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values('P10000','Ali',60124563524,'ali@gmail.com');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values('P10001','ramzi',60149563524,'ramzi@gmail.com');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values('P10002','Walid',60124368524,'walid@gmail.com');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values('P10003','hakim',60124567414,'hakim@gmail.com');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proofErr w:type="gramStart"/>
      <w:r w:rsidRPr="00AD20B4">
        <w:rPr>
          <w:rFonts w:ascii="Arial" w:hAnsi="Arial" w:cs="Arial"/>
          <w:i w:val="0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into Publisher values('P10004','Nadjib',60124566544,'nadjib@gmail.com');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96840" cy="1737360"/>
            <wp:effectExtent l="0" t="0" r="3810" b="0"/>
            <wp:docPr id="19" name="Picture 19" descr="Publisher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ublisher inser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9E3363" w:rsidRDefault="009E3363" w:rsidP="009E3363">
      <w:pPr>
        <w:pStyle w:val="Level3"/>
        <w:ind w:left="0"/>
        <w:jc w:val="right"/>
        <w:rPr>
          <w:rFonts w:ascii="Arial" w:hAnsi="Arial" w:cs="Arial"/>
          <w:i w:val="0"/>
          <w:color w:val="000000"/>
          <w:sz w:val="18"/>
          <w:szCs w:val="18"/>
        </w:rPr>
      </w:pPr>
      <w:r>
        <w:rPr>
          <w:rFonts w:ascii="Arial" w:hAnsi="Arial" w:cs="Arial"/>
          <w:i w:val="0"/>
          <w:color w:val="000000"/>
          <w:sz w:val="18"/>
          <w:szCs w:val="18"/>
        </w:rPr>
        <w:lastRenderedPageBreak/>
        <w:t>10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Books table: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values('B1','Inferno','P10000');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values('B2','Minds','P10001');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values('B3','The Moon','P10002');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values('B4','The Other World','P10003');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values('B5','Discover The Truth','P10004');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values('B6','Paradise','P10001');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values('B7','Where is Alise','P10004');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values('B8','Harry Poter','P10001');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values('B9','The De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Vinçi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Code','P10000');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values('B10','Become Rich','P10000');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values('B11','Sherloch Homes','P10000');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values('B12','Hunger Games','P10000');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values('B13','Captain America','P10000');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proofErr w:type="gramStart"/>
      <w:r w:rsidRPr="00AD20B4">
        <w:rPr>
          <w:rFonts w:ascii="Arial" w:hAnsi="Arial" w:cs="Arial"/>
          <w:i w:val="0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into Books values('B14','Taken','P10000');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46320" cy="3314700"/>
            <wp:effectExtent l="0" t="0" r="0" b="0"/>
            <wp:docPr id="20" name="Picture 20" descr="books Insert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ooks Inserto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Pr="009E3363" w:rsidRDefault="009E3363" w:rsidP="009E3363">
      <w:pPr>
        <w:pStyle w:val="Level3"/>
        <w:ind w:left="0"/>
        <w:jc w:val="right"/>
        <w:rPr>
          <w:rFonts w:ascii="Arial" w:hAnsi="Arial" w:cs="Arial"/>
          <w:i w:val="0"/>
          <w:color w:val="000000"/>
          <w:sz w:val="18"/>
          <w:szCs w:val="18"/>
        </w:rPr>
      </w:pPr>
      <w:r>
        <w:rPr>
          <w:rFonts w:ascii="Arial" w:hAnsi="Arial" w:cs="Arial"/>
          <w:i w:val="0"/>
          <w:color w:val="000000"/>
          <w:sz w:val="18"/>
          <w:szCs w:val="18"/>
        </w:rPr>
        <w:lastRenderedPageBreak/>
        <w:t>11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 xml:space="preserve">Insertion of </w:t>
      </w:r>
      <w:r w:rsidR="009E3363">
        <w:rPr>
          <w:b/>
          <w:i w:val="0"/>
          <w:sz w:val="32"/>
          <w:szCs w:val="32"/>
          <w:u w:val="single"/>
        </w:rPr>
        <w:t>Rental</w:t>
      </w:r>
      <w:r>
        <w:rPr>
          <w:b/>
          <w:i w:val="0"/>
          <w:sz w:val="32"/>
          <w:szCs w:val="32"/>
          <w:u w:val="single"/>
        </w:rPr>
        <w:t xml:space="preserve"> table: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Rental(Rental_ID,Customer_ID,Employee_ID)values('R10000',20160001,10000);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Rental(Rental_ID,Customer_ID,Employee_ID)values('R10001',20160002,10000);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Rental(Rental_ID,Customer_ID,Employee_ID)values('R10002',20160003,10001);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Rental(Rental_ID,Customer_ID,Employee_ID)values('R10003',20160004,10000);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Rental(Rental_ID,Customer_ID,Employee_ID)values('R10004',20160005,10002);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Rental(Rental_ID,Customer_ID,Employee_ID)values('R10005',20160001,10003);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Rental(Rental_ID,Customer_ID,Employee_ID)values('R10006',20160005,10003);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Rental(Rental_ID,Customer_ID,Employee_ID)values('R10007',20160004,10000);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Rental(Rental_ID,Customer_ID,Employee_ID)values('R10008',20160003,10004);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Rental(Rental_ID,Customer_ID,Employee_ID)values('R10009',20160002,10004);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Rental(Rental_ID,Customer_ID,Employee_ID)values('R10010',20160001,10004);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Rental(Rental_ID,Customer_ID,Employee_ID)values('R10011',20160004,10002);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Rental(Rental_ID,Customer_ID,Employee_ID)values('R10012',20160003,10002);</w:t>
      </w:r>
    </w:p>
    <w:p w:rsidR="00AD20B4" w:rsidRPr="009E3363" w:rsidRDefault="00AD20B4" w:rsidP="00AD20B4">
      <w:pPr>
        <w:pStyle w:val="Level3"/>
        <w:ind w:left="0"/>
        <w:rPr>
          <w:i w:val="0"/>
          <w:sz w:val="24"/>
          <w:szCs w:val="32"/>
        </w:rPr>
      </w:pPr>
    </w:p>
    <w:p w:rsidR="00AD20B4" w:rsidRDefault="00AD20B4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26380" cy="2628900"/>
            <wp:effectExtent l="0" t="0" r="7620" b="0"/>
            <wp:docPr id="21" name="Picture 21" descr="Rental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ntal Inser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Pr="009E3363" w:rsidRDefault="009E3363" w:rsidP="009E3363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12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Rental Details table: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values('RD10000','R10000','B1','2015-01-01','2015-01-15','2015-01-28',NULL,2.50,NULL);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values('RD10001','R10001','B2','2015-08-09','2015-08-24','2015-08-17',NULL,2.00,NULL);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values('RD10002','R10002','B3','2015-12-01','2015-12-15','2015-12-04',NULL,1.70,NULL);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values('RD10003','R10003','B4','2015-11-10','2015-11-25','2015-11-28',NULL,3.50,NULL);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values('RD10004','R10004','B5','2015-09-11','2015-09-26','2015-09-28',NULL,1.50,NULL);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values('RD10005','R10005','B2','2015-05-12','2015-05-27','2015-05-28',NULL,2.00,NULL);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values('RD10006','R10006','B2','2015-03-09','2015-03-24','2015-03-17',NULL,2.00,NULL);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values('RD10007','R10007','B3','2015-07-01','2015-07-15','2015-07-04',NULL,1.70,NULL);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values('RD10008','R10008','B4','2015-04-10','2015-04-25','2015-04-28',NULL,3.50,NULL);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values('RD10009','R10009','B4','2015-01-11','2015-01-26','2015-01-28',NULL,3.50,NULL);</w:t>
      </w: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values('RD10010','R10010','B6','2015-10-12','2015-10-27','2015-10-28',NULL,0.90,NULL);</w:t>
      </w: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Pr="009E3363" w:rsidRDefault="009E3363" w:rsidP="00AD20B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29300" cy="2445855"/>
            <wp:effectExtent l="0" t="0" r="0" b="0"/>
            <wp:docPr id="22" name="Picture 22" descr="Rental_Details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ntal_Details Inser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94" cy="24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>
      <w:pPr>
        <w:rPr>
          <w:rFonts w:asciiTheme="majorHAnsi" w:hAnsiTheme="majorHAnsi" w:cs="Times New Roman"/>
          <w:iCs/>
          <w:sz w:val="24"/>
          <w:szCs w:val="32"/>
        </w:rPr>
      </w:pPr>
      <w:r>
        <w:rPr>
          <w:i/>
          <w:sz w:val="24"/>
          <w:szCs w:val="32"/>
        </w:rPr>
        <w:br w:type="page"/>
      </w:r>
    </w:p>
    <w:p w:rsidR="00AD20B4" w:rsidRDefault="009E3363" w:rsidP="009E3363">
      <w:pPr>
        <w:pStyle w:val="Level3"/>
        <w:ind w:left="0"/>
        <w:jc w:val="right"/>
        <w:rPr>
          <w:i w:val="0"/>
          <w:sz w:val="18"/>
          <w:szCs w:val="18"/>
        </w:rPr>
      </w:pPr>
      <w:r>
        <w:rPr>
          <w:i w:val="0"/>
          <w:sz w:val="18"/>
          <w:szCs w:val="18"/>
        </w:rPr>
        <w:lastRenderedPageBreak/>
        <w:t>13</w:t>
      </w:r>
    </w:p>
    <w:p w:rsidR="009E3363" w:rsidRDefault="009E3363" w:rsidP="009E3363">
      <w:pPr>
        <w:pStyle w:val="Level3"/>
        <w:ind w:left="0"/>
        <w:jc w:val="right"/>
        <w:rPr>
          <w:i w:val="0"/>
          <w:sz w:val="18"/>
          <w:szCs w:val="18"/>
        </w:rPr>
      </w:pPr>
    </w:p>
    <w:p w:rsidR="009E3363" w:rsidRDefault="009E3363" w:rsidP="009E3363">
      <w:pPr>
        <w:pStyle w:val="Level3"/>
        <w:ind w:left="0"/>
        <w:jc w:val="center"/>
        <w:rPr>
          <w:b/>
          <w:i w:val="0"/>
          <w:sz w:val="32"/>
          <w:szCs w:val="18"/>
          <w:u w:val="single"/>
        </w:rPr>
      </w:pPr>
      <w:r w:rsidRPr="009E3363">
        <w:rPr>
          <w:b/>
          <w:i w:val="0"/>
          <w:sz w:val="32"/>
          <w:szCs w:val="18"/>
          <w:u w:val="single"/>
        </w:rPr>
        <w:t>DATA MANIPULATION COMMAND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18"/>
          <w:u w:val="single"/>
        </w:rPr>
      </w:pPr>
    </w:p>
    <w:p w:rsidR="009E3363" w:rsidRDefault="009E3363" w:rsidP="009E3363">
      <w:pPr>
        <w:pStyle w:val="Level3"/>
        <w:ind w:left="0"/>
        <w:rPr>
          <w:b/>
          <w:i w:val="0"/>
          <w:sz w:val="32"/>
          <w:szCs w:val="18"/>
          <w:u w:val="single"/>
        </w:rPr>
      </w:pPr>
      <w:r>
        <w:rPr>
          <w:b/>
          <w:i w:val="0"/>
          <w:sz w:val="32"/>
          <w:szCs w:val="18"/>
          <w:u w:val="single"/>
        </w:rPr>
        <w:t>AGGREGATE FUNCTION: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18"/>
          <w:u w:val="single"/>
        </w:rPr>
      </w:pPr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Book_Name</w:t>
      </w:r>
      <w:proofErr w:type="spellEnd"/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,  COUNT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>(*) as Total</w:t>
      </w:r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FROM Books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</w:t>
      </w: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,Rental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>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r</w:t>
      </w:r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b.Book_ID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r.Book_ID</w:t>
      </w:r>
      <w:proofErr w:type="spellEnd"/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Book_NAME</w:t>
      </w:r>
      <w:proofErr w:type="spellEnd"/>
    </w:p>
    <w:p w:rsidR="009E3363" w:rsidRDefault="009E3363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ORDER BY </w:t>
      </w: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COUNT(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>*) DESC</w:t>
      </w:r>
    </w:p>
    <w:p w:rsidR="009E3363" w:rsidRDefault="009E3363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 w:rsidRPr="009E3363">
        <w:rPr>
          <w:rFonts w:ascii="Arial" w:hAnsi="Arial" w:cs="Arial"/>
          <w:color w:val="000000"/>
          <w:sz w:val="22"/>
          <w:szCs w:val="22"/>
        </w:rPr>
        <w:t>LIMIT 2;</w:t>
      </w:r>
    </w:p>
    <w:p w:rsidR="009E3363" w:rsidRDefault="009E3363" w:rsidP="00281D1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281D1F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46221" cy="2978150"/>
            <wp:effectExtent l="0" t="0" r="1905" b="0"/>
            <wp:docPr id="23" name="Picture 23" descr="aggregate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ggregate func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38" cy="29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Default="009E3363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281D1F">
      <w:pPr>
        <w:pStyle w:val="NormalWeb"/>
        <w:spacing w:before="0" w:beforeAutospacing="0" w:after="0" w:afterAutospacing="0"/>
      </w:pPr>
    </w:p>
    <w:p w:rsidR="00281D1F" w:rsidRDefault="00281D1F" w:rsidP="00281D1F">
      <w:pPr>
        <w:pStyle w:val="NormalWeb"/>
        <w:spacing w:before="0" w:beforeAutospacing="0" w:after="0" w:afterAutospacing="0"/>
      </w:pPr>
      <w:r>
        <w:t xml:space="preserve">This is an aggregate function which </w:t>
      </w:r>
      <w:r w:rsidR="001A5C93">
        <w:t>will show the most popular book in the library. It means which books are rented most of the time.</w:t>
      </w:r>
    </w:p>
    <w:p w:rsidR="001A5C93" w:rsidRDefault="001A5C93" w:rsidP="00281D1F">
      <w:pPr>
        <w:pStyle w:val="NormalWeb"/>
        <w:spacing w:before="0" w:beforeAutospacing="0" w:after="0" w:afterAutospacing="0"/>
      </w:pPr>
      <w:r>
        <w:t>In our table “Minds” and “The Other World” books are rented 3 times by the customer and these are the highest amount of rented books.</w:t>
      </w:r>
    </w:p>
    <w:p w:rsidR="001A5C93" w:rsidRDefault="001A5C93" w:rsidP="00281D1F">
      <w:pPr>
        <w:pStyle w:val="NormalWeb"/>
        <w:spacing w:before="0" w:beforeAutospacing="0" w:after="0" w:afterAutospacing="0"/>
      </w:pPr>
    </w:p>
    <w:p w:rsidR="001A5C93" w:rsidRDefault="001A5C93" w:rsidP="00281D1F">
      <w:pPr>
        <w:pStyle w:val="NormalWeb"/>
        <w:spacing w:before="0" w:beforeAutospacing="0" w:after="0" w:afterAutospacing="0"/>
      </w:pPr>
      <w:r>
        <w:t>So by this aggregate function we are showing the most popular books in the library.</w:t>
      </w:r>
    </w:p>
    <w:p w:rsidR="009E3363" w:rsidRDefault="009E336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9E3363" w:rsidRDefault="009E3363">
      <w:pPr>
        <w:rPr>
          <w:rFonts w:ascii="Times New Roman" w:hAnsi="Times New Roman" w:cs="Times New Roman"/>
          <w:sz w:val="18"/>
          <w:szCs w:val="18"/>
        </w:rPr>
      </w:pP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t>14</w:t>
      </w: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“GROUP BY”/ “HAVING” CLAUSE:</w:t>
      </w: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COUNT(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*) as Total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FROM Publisher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,Books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b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b.Publisher_ID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p.Publisher_ID</w:t>
      </w:r>
      <w:proofErr w:type="spellEnd"/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Pub_Name</w:t>
      </w:r>
      <w:proofErr w:type="spellEnd"/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HAVING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COUNT(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*)&gt;5;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b/>
          <w:sz w:val="32"/>
          <w:szCs w:val="18"/>
          <w:u w:val="single"/>
        </w:rPr>
      </w:pPr>
    </w:p>
    <w:p w:rsidR="00281D1F" w:rsidRDefault="00281D1F" w:rsidP="00046A40">
      <w:pPr>
        <w:pStyle w:val="NormalWeb"/>
        <w:spacing w:before="0" w:beforeAutospacing="0" w:after="0" w:afterAutospacing="0"/>
        <w:ind w:firstLine="720"/>
        <w:rPr>
          <w:b/>
          <w:sz w:val="32"/>
          <w:szCs w:val="18"/>
          <w:u w:val="single"/>
        </w:rPr>
      </w:pPr>
    </w:p>
    <w:p w:rsidR="00281D1F" w:rsidRPr="00046A40" w:rsidRDefault="00281D1F" w:rsidP="00046A40">
      <w:pPr>
        <w:pStyle w:val="NormalWeb"/>
        <w:spacing w:before="0" w:beforeAutospacing="0" w:after="0" w:afterAutospacing="0"/>
        <w:ind w:firstLine="720"/>
        <w:rPr>
          <w:b/>
          <w:sz w:val="32"/>
          <w:szCs w:val="18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55879" cy="2819400"/>
            <wp:effectExtent l="0" t="0" r="1905" b="0"/>
            <wp:docPr id="24" name="Picture 24" descr="having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aving fun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47" cy="28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sz w:val="18"/>
          <w:szCs w:val="18"/>
        </w:rPr>
      </w:pPr>
    </w:p>
    <w:p w:rsidR="00281D1F" w:rsidRPr="001F25F7" w:rsidRDefault="00281D1F" w:rsidP="00046A40">
      <w:pPr>
        <w:jc w:val="both"/>
        <w:rPr>
          <w:sz w:val="24"/>
          <w:szCs w:val="24"/>
        </w:rPr>
      </w:pPr>
    </w:p>
    <w:p w:rsidR="001A5C93" w:rsidRPr="001F25F7" w:rsidRDefault="001A5C93" w:rsidP="00046A40">
      <w:pPr>
        <w:jc w:val="both"/>
        <w:rPr>
          <w:sz w:val="24"/>
          <w:szCs w:val="24"/>
        </w:rPr>
      </w:pPr>
      <w:r w:rsidRPr="001F25F7">
        <w:rPr>
          <w:sz w:val="24"/>
          <w:szCs w:val="24"/>
        </w:rPr>
        <w:t>This is a “having” clause function. By this function we are showing the PUBLISHER NAME who publish more than 5 books.</w:t>
      </w:r>
    </w:p>
    <w:p w:rsidR="001A5C93" w:rsidRPr="001F25F7" w:rsidRDefault="001A5C93" w:rsidP="00046A40">
      <w:pPr>
        <w:jc w:val="both"/>
        <w:rPr>
          <w:sz w:val="24"/>
          <w:szCs w:val="24"/>
        </w:rPr>
      </w:pPr>
    </w:p>
    <w:p w:rsidR="00281D1F" w:rsidRPr="00281D1F" w:rsidRDefault="001A5C93" w:rsidP="00046A40">
      <w:pPr>
        <w:jc w:val="both"/>
        <w:rPr>
          <w:sz w:val="18"/>
          <w:szCs w:val="18"/>
        </w:rPr>
      </w:pPr>
      <w:r w:rsidRPr="001F25F7">
        <w:rPr>
          <w:sz w:val="24"/>
          <w:szCs w:val="24"/>
        </w:rPr>
        <w:t>In our table Ali publisher publish 7 books which is more than 5.</w:t>
      </w:r>
      <w:r w:rsidR="009E3363">
        <w:rPr>
          <w:sz w:val="18"/>
          <w:szCs w:val="18"/>
        </w:rPr>
        <w:br w:type="page"/>
      </w:r>
    </w:p>
    <w:p w:rsidR="00046A40" w:rsidRDefault="00685F5A" w:rsidP="00046A40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15</w:t>
      </w: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“NESTED QUERY” / “SUB-QUERY”:</w:t>
      </w:r>
    </w:p>
    <w:p w:rsidR="00046A40" w:rsidRDefault="001A5C93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t>**</w:t>
      </w:r>
      <w:r w:rsidR="004C583C">
        <w:t>nested query</w:t>
      </w:r>
      <w:r>
        <w:t xml:space="preserve"> 1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Book_Name,Rental_Fees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from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r, Books b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 xml:space="preserve">Where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b.Book_ID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>=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r.Book_ID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 xml:space="preserve">And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Rental_Fees</w:t>
      </w:r>
      <w:proofErr w:type="spellEnd"/>
      <w:proofErr w:type="gramStart"/>
      <w:r w:rsidRPr="00046A40">
        <w:rPr>
          <w:rFonts w:ascii="Arial" w:hAnsi="Arial"/>
          <w:color w:val="000000"/>
          <w:sz w:val="22"/>
          <w:szCs w:val="22"/>
        </w:rPr>
        <w:t>=(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>SELECT MAX(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Rental_Fees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)from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>)</w:t>
      </w:r>
    </w:p>
    <w:p w:rsidR="00046A40" w:rsidRDefault="00046A40" w:rsidP="00046A40">
      <w:pPr>
        <w:rPr>
          <w:rFonts w:ascii="Arial" w:hAnsi="Arial"/>
          <w:color w:val="000000"/>
          <w:sz w:val="22"/>
          <w:szCs w:val="22"/>
        </w:rPr>
      </w:pPr>
      <w:r w:rsidRPr="00046A40">
        <w:rPr>
          <w:rFonts w:ascii="Arial" w:hAnsi="Arial"/>
          <w:color w:val="000000"/>
          <w:sz w:val="22"/>
          <w:szCs w:val="22"/>
        </w:rPr>
        <w:t>Limit 1;</w:t>
      </w:r>
    </w:p>
    <w:p w:rsidR="00046A40" w:rsidRDefault="00046A40" w:rsidP="00046A40">
      <w:pPr>
        <w:rPr>
          <w:rFonts w:ascii="Arial" w:hAnsi="Arial"/>
          <w:color w:val="000000"/>
          <w:sz w:val="22"/>
          <w:szCs w:val="22"/>
        </w:rPr>
      </w:pPr>
    </w:p>
    <w:p w:rsidR="00281D1F" w:rsidRDefault="00281D1F" w:rsidP="00046A40">
      <w:pPr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4469765" cy="1822450"/>
            <wp:effectExtent l="0" t="0" r="6985" b="6350"/>
            <wp:docPr id="25" name="Picture 25" descr="nested que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ested query 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98" cy="18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</w:p>
    <w:p w:rsidR="00046A40" w:rsidRDefault="001A5C93" w:rsidP="00046A40">
      <w:r>
        <w:t>This is a “nested query”. By this function we can show the book name and the rental fees for the particular book which have the highest rental fees.</w:t>
      </w:r>
    </w:p>
    <w:p w:rsidR="001A5C93" w:rsidRDefault="001A5C93" w:rsidP="00046A40"/>
    <w:p w:rsidR="001A5C93" w:rsidRDefault="001A5C93" w:rsidP="00046A40">
      <w:pPr>
        <w:pBdr>
          <w:bottom w:val="dotted" w:sz="24" w:space="1" w:color="auto"/>
        </w:pBdr>
      </w:pPr>
      <w:r>
        <w:t>In our table “The Other World” has the highest rental fees.</w:t>
      </w:r>
    </w:p>
    <w:p w:rsidR="001A5C93" w:rsidRDefault="001A5C93" w:rsidP="00046A40">
      <w:pPr>
        <w:pBdr>
          <w:bottom w:val="dotted" w:sz="24" w:space="1" w:color="auto"/>
        </w:pBdr>
      </w:pPr>
    </w:p>
    <w:p w:rsidR="001A5C93" w:rsidRPr="00046A40" w:rsidRDefault="001A5C93" w:rsidP="0004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</w:t>
      </w:r>
      <w:r w:rsidRPr="001A5C93">
        <w:t xml:space="preserve"> </w:t>
      </w:r>
      <w:proofErr w:type="gramStart"/>
      <w:r w:rsidR="004C583C">
        <w:t>nested</w:t>
      </w:r>
      <w:proofErr w:type="gramEnd"/>
      <w:r w:rsidR="004C583C">
        <w:t xml:space="preserve"> query</w:t>
      </w:r>
      <w:r>
        <w:t xml:space="preserve"> 2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Book_Name,Rental_Fees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from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r, Books b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 xml:space="preserve">Where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b.Book_ID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>=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r.Book_ID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Rental_Fees</w:t>
      </w:r>
      <w:proofErr w:type="spellEnd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=(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SELECT MIN(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Rental_Fees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)from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);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sz w:val="18"/>
          <w:szCs w:val="18"/>
        </w:rPr>
      </w:pPr>
    </w:p>
    <w:p w:rsidR="001A5C93" w:rsidRDefault="00281D1F">
      <w:pPr>
        <w:rPr>
          <w:sz w:val="18"/>
          <w:szCs w:val="18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4469765" cy="2095500"/>
            <wp:effectExtent l="0" t="0" r="6985" b="0"/>
            <wp:docPr id="26" name="Picture 26" descr="nested que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ested query 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03" cy="211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93" w:rsidRDefault="001A5C93">
      <w:pPr>
        <w:rPr>
          <w:sz w:val="18"/>
          <w:szCs w:val="18"/>
        </w:rPr>
      </w:pPr>
    </w:p>
    <w:p w:rsidR="001A5C93" w:rsidRDefault="001A5C93" w:rsidP="001A5C93">
      <w:r>
        <w:t>This is a “nested query”. By this function we can show the book name and the rental fees for the particular book which have the lowest rental fees.</w:t>
      </w:r>
    </w:p>
    <w:p w:rsidR="001A5C93" w:rsidRDefault="001A5C93" w:rsidP="001A5C93"/>
    <w:p w:rsidR="009E3363" w:rsidRPr="004C583C" w:rsidRDefault="001A5C93" w:rsidP="004C583C">
      <w:pPr>
        <w:pBdr>
          <w:bottom w:val="dotted" w:sz="24" w:space="7" w:color="auto"/>
        </w:pBdr>
      </w:pPr>
      <w:r>
        <w:t>In our table “Paradise</w:t>
      </w:r>
      <w:r w:rsidR="004C583C">
        <w:t>” has the highest rental fees</w:t>
      </w: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16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VIEWS:</w:t>
      </w:r>
    </w:p>
    <w:p w:rsidR="00046A40" w:rsidRPr="00046A40" w:rsidRDefault="004C583C" w:rsidP="0004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/>
          <w:color w:val="000000"/>
        </w:rPr>
        <w:t>**</w:t>
      </w:r>
      <w:r w:rsidR="00046A40" w:rsidRPr="00046A40">
        <w:rPr>
          <w:rFonts w:ascii="Arial" w:hAnsi="Arial"/>
          <w:color w:val="000000"/>
          <w:sz w:val="22"/>
          <w:szCs w:val="22"/>
        </w:rPr>
        <w:t>view 1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view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Lib_Books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as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from Books;</w:t>
      </w:r>
    </w:p>
    <w:p w:rsidR="00046A40" w:rsidRDefault="00046A40" w:rsidP="00046A40">
      <w:pPr>
        <w:rPr>
          <w:rFonts w:ascii="Arial" w:hAnsi="Arial"/>
          <w:color w:val="000000"/>
          <w:sz w:val="22"/>
          <w:szCs w:val="22"/>
        </w:rPr>
      </w:pPr>
    </w:p>
    <w:p w:rsidR="00281D1F" w:rsidRPr="00046A40" w:rsidRDefault="00281D1F" w:rsidP="0004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4362450" cy="2146300"/>
            <wp:effectExtent l="0" t="0" r="0" b="6350"/>
            <wp:docPr id="27" name="Picture 27" descr="view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iews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35" cy="215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 w:rsidP="004C583C"/>
    <w:p w:rsidR="004C583C" w:rsidRDefault="004C583C" w:rsidP="004C583C">
      <w:r>
        <w:t>This is a “View”. By this function we can show all the book name in the library.</w:t>
      </w:r>
    </w:p>
    <w:p w:rsidR="00046A40" w:rsidRDefault="00046A40" w:rsidP="00046A40">
      <w:pPr>
        <w:pBdr>
          <w:bottom w:val="dotted" w:sz="24" w:space="1" w:color="auto"/>
        </w:pBdr>
      </w:pPr>
    </w:p>
    <w:p w:rsidR="004C583C" w:rsidRPr="00046A40" w:rsidRDefault="004C583C" w:rsidP="00046A40">
      <w:pPr>
        <w:rPr>
          <w:rFonts w:ascii="Times New Roman" w:hAnsi="Times New Roman" w:cs="Times New Roman"/>
          <w:sz w:val="24"/>
          <w:szCs w:val="24"/>
        </w:rPr>
      </w:pP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>//view 2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view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Return_Books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as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,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from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Books b,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r</w:t>
      </w:r>
    </w:p>
    <w:p w:rsidR="00046A40" w:rsidRDefault="00046A40" w:rsidP="00046A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where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b.Book_ID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=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r.Book_ID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;</w:t>
      </w:r>
    </w:p>
    <w:p w:rsidR="00281D1F" w:rsidRDefault="00281D1F" w:rsidP="00046A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281D1F" w:rsidRPr="00046A40" w:rsidRDefault="00281D1F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736269" cy="2000250"/>
            <wp:effectExtent l="0" t="0" r="7620" b="0"/>
            <wp:docPr id="28" name="Picture 28" descr="view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views 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75" cy="20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 w:rsidP="004C583C"/>
    <w:p w:rsidR="004C583C" w:rsidRPr="001F25F7" w:rsidRDefault="004C583C" w:rsidP="004C583C">
      <w:pPr>
        <w:rPr>
          <w:sz w:val="24"/>
          <w:szCs w:val="24"/>
        </w:rPr>
      </w:pPr>
      <w:r w:rsidRPr="001F25F7">
        <w:rPr>
          <w:sz w:val="24"/>
          <w:szCs w:val="24"/>
        </w:rPr>
        <w:t>This is a “View”. By this function we can show all the books which in rented and the date when it will be returned in the library.</w:t>
      </w:r>
    </w:p>
    <w:p w:rsidR="004C583C" w:rsidRDefault="004C583C" w:rsidP="004C583C"/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t>17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046A40" w:rsidRDefault="00046A40">
      <w:pPr>
        <w:rPr>
          <w:sz w:val="18"/>
          <w:szCs w:val="18"/>
        </w:rPr>
      </w:pPr>
      <w:r>
        <w:rPr>
          <w:b/>
          <w:sz w:val="32"/>
          <w:szCs w:val="18"/>
          <w:u w:val="single"/>
        </w:rPr>
        <w:t>TRIGGER:</w:t>
      </w:r>
      <w:r>
        <w:rPr>
          <w:sz w:val="18"/>
          <w:szCs w:val="18"/>
        </w:rPr>
        <w:t xml:space="preserve"> </w:t>
      </w:r>
    </w:p>
    <w:p w:rsidR="00046A40" w:rsidRDefault="00046A40">
      <w:pPr>
        <w:rPr>
          <w:sz w:val="18"/>
          <w:szCs w:val="18"/>
        </w:rPr>
      </w:pP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Create Trigger Rent_det_1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No cascade before insert on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Referencing new as n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For each row mode db2sql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   Set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n.Additional_days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=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   Case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      When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&gt;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        </w:t>
      </w: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then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-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      When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&lt;=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        </w:t>
      </w: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then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0</w:t>
      </w:r>
    </w:p>
    <w:p w:rsidR="00281D1F" w:rsidRDefault="00046A40" w:rsidP="00685F5A">
      <w:pPr>
        <w:rPr>
          <w:sz w:val="18"/>
          <w:szCs w:val="18"/>
        </w:rPr>
      </w:pPr>
      <w:r w:rsidRPr="00046A40">
        <w:rPr>
          <w:rFonts w:ascii="Arial" w:hAnsi="Arial"/>
          <w:color w:val="000000"/>
          <w:sz w:val="22"/>
          <w:szCs w:val="22"/>
        </w:rPr>
        <w:t> End;</w:t>
      </w:r>
      <w:r>
        <w:rPr>
          <w:sz w:val="18"/>
          <w:szCs w:val="18"/>
        </w:rPr>
        <w:t xml:space="preserve"> </w:t>
      </w:r>
    </w:p>
    <w:p w:rsidR="00281D1F" w:rsidRDefault="00281D1F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  <w:r w:rsidRPr="004C583C">
        <w:rPr>
          <w:rFonts w:ascii="Arial" w:hAnsi="Arial"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3429000" cy="1866900"/>
            <wp:effectExtent l="0" t="0" r="0" b="0"/>
            <wp:docPr id="129" name="Picture 129" descr="a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aaaaaaaaaaaa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/>
          <w:sz w:val="22"/>
          <w:szCs w:val="22"/>
        </w:rPr>
        <w:tab/>
      </w:r>
      <w:r>
        <w:rPr>
          <w:rFonts w:ascii="Arial" w:hAnsi="Arial"/>
          <w:color w:val="000000"/>
          <w:sz w:val="22"/>
          <w:szCs w:val="22"/>
        </w:rPr>
        <w:tab/>
      </w:r>
      <w:r w:rsidRPr="004C583C">
        <w:rPr>
          <w:rFonts w:ascii="Arial" w:hAnsi="Arial"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168400" cy="1905000"/>
            <wp:effectExtent l="0" t="0" r="0" b="0"/>
            <wp:docPr id="130" name="Picture 130" descr="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rigg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</w:p>
    <w:p w:rsidR="009E3363" w:rsidRPr="001F25F7" w:rsidRDefault="004C583C" w:rsidP="00685F5A">
      <w:pPr>
        <w:rPr>
          <w:rFonts w:ascii="Times New Roman" w:hAnsi="Times New Roman" w:cs="Times New Roman"/>
          <w:sz w:val="24"/>
          <w:szCs w:val="24"/>
        </w:rPr>
      </w:pPr>
      <w:r w:rsidRPr="001F25F7">
        <w:rPr>
          <w:sz w:val="24"/>
          <w:szCs w:val="24"/>
        </w:rPr>
        <w:t>This is a “Trigger”. By this function we can easy find out the additional days from the rental details table. If the customer return the books in late.</w:t>
      </w:r>
      <w:r w:rsidR="009E3363" w:rsidRPr="001F25F7">
        <w:rPr>
          <w:sz w:val="24"/>
          <w:szCs w:val="24"/>
        </w:rPr>
        <w:br w:type="page"/>
      </w: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18</w:t>
      </w:r>
    </w:p>
    <w:p w:rsidR="00046A40" w:rsidRDefault="00046A40" w:rsidP="00046A40">
      <w:pPr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STORED PROCEDURE:</w:t>
      </w:r>
    </w:p>
    <w:p w:rsidR="00046A40" w:rsidRDefault="00046A40" w:rsidP="00046A40">
      <w:pPr>
        <w:rPr>
          <w:b/>
          <w:sz w:val="32"/>
          <w:szCs w:val="18"/>
          <w:u w:val="single"/>
        </w:rPr>
      </w:pP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procedure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Prc_Fees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(IN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charge_per_day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decimal (3,2))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>Begin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update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Penalty_Fees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=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Additional_Days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*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charge_per_day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where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Additional_Days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&gt; 0;</w:t>
      </w:r>
    </w:p>
    <w:p w:rsidR="00046A40" w:rsidRPr="00046A40" w:rsidRDefault="00046A40" w:rsidP="00046A40">
      <w:pPr>
        <w:rPr>
          <w:sz w:val="18"/>
          <w:szCs w:val="18"/>
        </w:rPr>
      </w:pPr>
      <w:r w:rsidRPr="00046A40">
        <w:rPr>
          <w:rFonts w:ascii="Arial" w:hAnsi="Arial"/>
          <w:color w:val="000000"/>
          <w:sz w:val="22"/>
          <w:szCs w:val="22"/>
        </w:rPr>
        <w:t>END@</w:t>
      </w:r>
      <w:r w:rsidRPr="00046A40">
        <w:rPr>
          <w:sz w:val="18"/>
          <w:szCs w:val="18"/>
        </w:rPr>
        <w:t xml:space="preserve"> 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4C583C" w:rsidRDefault="004C583C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4C583C" w:rsidRDefault="004C583C" w:rsidP="00046A40">
      <w:pPr>
        <w:pStyle w:val="NormalWeb"/>
        <w:spacing w:before="0" w:beforeAutospacing="0" w:after="0" w:afterAutospacing="0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CALL </w:t>
      </w:r>
      <w:proofErr w:type="spellStart"/>
      <w:r>
        <w:rPr>
          <w:rFonts w:ascii="Arial" w:hAnsi="Arial"/>
          <w:color w:val="000000"/>
          <w:sz w:val="22"/>
          <w:szCs w:val="22"/>
        </w:rPr>
        <w:t>Prc_</w:t>
      </w:r>
      <w:proofErr w:type="gramStart"/>
      <w:r>
        <w:rPr>
          <w:rFonts w:ascii="Arial" w:hAnsi="Arial"/>
          <w:color w:val="000000"/>
          <w:sz w:val="22"/>
          <w:szCs w:val="22"/>
        </w:rPr>
        <w:t>Fees</w:t>
      </w:r>
      <w:proofErr w:type="spellEnd"/>
      <w:r>
        <w:rPr>
          <w:rFonts w:ascii="Arial" w:hAnsi="Arial"/>
          <w:color w:val="000000"/>
          <w:sz w:val="22"/>
          <w:szCs w:val="22"/>
        </w:rPr>
        <w:t>(</w:t>
      </w:r>
      <w:proofErr w:type="gramEnd"/>
      <w:r>
        <w:rPr>
          <w:rFonts w:ascii="Arial" w:hAnsi="Arial"/>
          <w:color w:val="000000"/>
          <w:sz w:val="22"/>
          <w:szCs w:val="22"/>
        </w:rPr>
        <w:t>0.10)</w:t>
      </w:r>
    </w:p>
    <w:p w:rsidR="004C583C" w:rsidRDefault="004C583C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4C583C" w:rsidRDefault="00281D1F">
      <w:pPr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168400" cy="1905000"/>
            <wp:effectExtent l="0" t="0" r="0" b="0"/>
            <wp:docPr id="30" name="Picture 30" descr="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rigg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83C">
        <w:rPr>
          <w:rFonts w:ascii="Arial" w:hAnsi="Arial"/>
          <w:color w:val="000000"/>
          <w:sz w:val="22"/>
          <w:szCs w:val="22"/>
        </w:rPr>
        <w:t>-------------------------</w:t>
      </w:r>
      <w:r w:rsidR="001F25F7">
        <w:rPr>
          <w:rFonts w:ascii="Arial" w:hAnsi="Arial"/>
          <w:color w:val="000000"/>
          <w:sz w:val="22"/>
          <w:szCs w:val="22"/>
        </w:rPr>
        <w:t>-</w:t>
      </w:r>
      <w:r w:rsidR="004C583C">
        <w:rPr>
          <w:rFonts w:ascii="Arial" w:hAnsi="Arial"/>
          <w:color w:val="000000"/>
          <w:sz w:val="22"/>
          <w:szCs w:val="22"/>
        </w:rPr>
        <w:t>-------------------------------------</w:t>
      </w:r>
      <w:r w:rsidR="004C583C" w:rsidRPr="004C583C">
        <w:rPr>
          <w:rFonts w:ascii="Arial" w:hAnsi="Arial"/>
          <w:color w:val="000000"/>
          <w:sz w:val="22"/>
          <w:szCs w:val="22"/>
        </w:rPr>
        <w:sym w:font="Wingdings" w:char="F0E0"/>
      </w:r>
      <w:r w:rsidRPr="00281D1F">
        <w:rPr>
          <w:rFonts w:ascii="Arial" w:hAnsi="Arial"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200150" cy="1924050"/>
            <wp:effectExtent l="0" t="0" r="0" b="0"/>
            <wp:docPr id="31" name="Picture 31" descr="stored 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ored pr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This is a “Stored Procedure”</w:t>
      </w:r>
      <w:r w:rsidR="008B634D">
        <w:rPr>
          <w:rFonts w:ascii="Arial" w:hAnsi="Arial"/>
          <w:color w:val="000000"/>
          <w:sz w:val="22"/>
          <w:szCs w:val="22"/>
        </w:rPr>
        <w:t>. By this stored procedure library management can easily get the “Penalty Fees” for those customer who return the day late.</w:t>
      </w: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9E3363" w:rsidRDefault="009E3363">
      <w:pPr>
        <w:rPr>
          <w:rFonts w:ascii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19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046A40" w:rsidRDefault="00046A40" w:rsidP="00046A40">
      <w:pPr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ADDITIONAL QUERY:</w:t>
      </w:r>
    </w:p>
    <w:p w:rsidR="00046A40" w:rsidRDefault="00046A40">
      <w:pPr>
        <w:rPr>
          <w:sz w:val="18"/>
          <w:szCs w:val="18"/>
        </w:rPr>
      </w:pPr>
    </w:p>
    <w:p w:rsidR="00046A40" w:rsidRDefault="00046A40">
      <w:pPr>
        <w:rPr>
          <w:sz w:val="18"/>
          <w:szCs w:val="18"/>
        </w:rPr>
      </w:pPr>
    </w:p>
    <w:p w:rsidR="00046A40" w:rsidRPr="00046A40" w:rsidRDefault="00046A40">
      <w:pPr>
        <w:rPr>
          <w:sz w:val="18"/>
          <w:szCs w:val="18"/>
        </w:rPr>
      </w:pP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table Employee(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not null </w:t>
      </w:r>
      <w:r w:rsidRPr="00685F5A">
        <w:rPr>
          <w:rFonts w:ascii="Arial" w:hAnsi="Arial" w:cs="Arial"/>
          <w:color w:val="FF0000"/>
          <w:sz w:val="22"/>
          <w:szCs w:val="22"/>
        </w:rPr>
        <w:t xml:space="preserve">generated always as </w:t>
      </w:r>
      <w:proofErr w:type="gramStart"/>
      <w:r w:rsidRPr="00685F5A">
        <w:rPr>
          <w:rFonts w:ascii="Arial" w:hAnsi="Arial" w:cs="Arial"/>
          <w:color w:val="FF0000"/>
          <w:sz w:val="22"/>
          <w:szCs w:val="22"/>
        </w:rPr>
        <w:t>identity(</w:t>
      </w:r>
      <w:proofErr w:type="gramEnd"/>
      <w:r w:rsidRPr="00685F5A">
        <w:rPr>
          <w:rFonts w:ascii="Arial" w:hAnsi="Arial" w:cs="Arial"/>
          <w:color w:val="FF0000"/>
          <w:sz w:val="22"/>
          <w:szCs w:val="22"/>
        </w:rPr>
        <w:t>start with 10000,increment by 1),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Emp_Name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30),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Emp_Phone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bigint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, 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Emp_Address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100),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Emp_Email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30),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Primary Key (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)</w:t>
      </w:r>
    </w:p>
    <w:p w:rsidR="009E3363" w:rsidRP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046A40">
        <w:rPr>
          <w:rFonts w:ascii="Arial" w:hAnsi="Arial" w:cs="Arial"/>
          <w:color w:val="000000"/>
          <w:sz w:val="22"/>
          <w:szCs w:val="22"/>
        </w:rPr>
        <w:t>);</w:t>
      </w:r>
    </w:p>
    <w:p w:rsidR="009E3363" w:rsidRDefault="009E3363">
      <w:pPr>
        <w:rPr>
          <w:sz w:val="18"/>
          <w:szCs w:val="18"/>
        </w:rPr>
      </w:pPr>
    </w:p>
    <w:p w:rsidR="00281D1F" w:rsidRDefault="00281D1F">
      <w:pPr>
        <w:rPr>
          <w:sz w:val="18"/>
          <w:szCs w:val="18"/>
        </w:rPr>
      </w:pPr>
    </w:p>
    <w:p w:rsidR="00281D1F" w:rsidRDefault="00281D1F">
      <w:pPr>
        <w:rPr>
          <w:sz w:val="18"/>
          <w:szCs w:val="18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168400" cy="971550"/>
            <wp:effectExtent l="0" t="0" r="0" b="0"/>
            <wp:docPr id="128" name="Picture 128" descr="additional 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dditional quer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34D" w:rsidRDefault="008B634D">
      <w:pPr>
        <w:rPr>
          <w:sz w:val="18"/>
          <w:szCs w:val="18"/>
        </w:rPr>
      </w:pPr>
    </w:p>
    <w:p w:rsidR="008B634D" w:rsidRDefault="008B634D">
      <w:pPr>
        <w:rPr>
          <w:sz w:val="18"/>
          <w:szCs w:val="18"/>
        </w:rPr>
      </w:pPr>
    </w:p>
    <w:p w:rsidR="00856D63" w:rsidRPr="001F25F7" w:rsidRDefault="008B634D">
      <w:pPr>
        <w:rPr>
          <w:sz w:val="24"/>
          <w:szCs w:val="24"/>
        </w:rPr>
      </w:pPr>
      <w:r w:rsidRPr="001F25F7">
        <w:rPr>
          <w:sz w:val="24"/>
          <w:szCs w:val="24"/>
        </w:rPr>
        <w:t xml:space="preserve">This is an “Additional Query”. By this function we just insert the employee name it will automatically give </w:t>
      </w:r>
      <w:proofErr w:type="spellStart"/>
      <w:proofErr w:type="gramStart"/>
      <w:r w:rsidRPr="001F25F7">
        <w:rPr>
          <w:sz w:val="24"/>
          <w:szCs w:val="24"/>
        </w:rPr>
        <w:t>a</w:t>
      </w:r>
      <w:proofErr w:type="spellEnd"/>
      <w:proofErr w:type="gramEnd"/>
      <w:r w:rsidRPr="001F25F7">
        <w:rPr>
          <w:sz w:val="24"/>
          <w:szCs w:val="24"/>
        </w:rPr>
        <w:t xml:space="preserve"> employee ID increment by 1. </w:t>
      </w:r>
    </w:p>
    <w:p w:rsidR="008B634D" w:rsidRDefault="008B634D">
      <w:pPr>
        <w:rPr>
          <w:sz w:val="18"/>
          <w:szCs w:val="18"/>
        </w:rPr>
      </w:pPr>
      <w:bookmarkStart w:id="0" w:name="_GoBack"/>
      <w:bookmarkEnd w:id="0"/>
    </w:p>
    <w:sectPr w:rsidR="008B634D" w:rsidSect="00640D81">
      <w:pgSz w:w="12240" w:h="15840"/>
      <w:pgMar w:top="1440" w:right="1800" w:bottom="1440" w:left="180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BA083A"/>
    <w:multiLevelType w:val="hybridMultilevel"/>
    <w:tmpl w:val="A4C6A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47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28F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46A40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C4C2A"/>
    <w:rsid w:val="000D102F"/>
    <w:rsid w:val="000D2923"/>
    <w:rsid w:val="000D4DFC"/>
    <w:rsid w:val="000D521D"/>
    <w:rsid w:val="000D57D2"/>
    <w:rsid w:val="000E0017"/>
    <w:rsid w:val="000E0472"/>
    <w:rsid w:val="000E35F0"/>
    <w:rsid w:val="000E463A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570C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00D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371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5C93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25F7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1D1F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1D43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435D"/>
    <w:rsid w:val="00375831"/>
    <w:rsid w:val="00375AA3"/>
    <w:rsid w:val="00377A5A"/>
    <w:rsid w:val="003803BE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347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583C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0D81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5F5A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2B8D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084D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850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56D63"/>
    <w:rsid w:val="00861CFA"/>
    <w:rsid w:val="00861E51"/>
    <w:rsid w:val="00864D60"/>
    <w:rsid w:val="00865423"/>
    <w:rsid w:val="008656E9"/>
    <w:rsid w:val="00865FF4"/>
    <w:rsid w:val="00870623"/>
    <w:rsid w:val="0087129E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B634D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69C8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363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3B2F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20B4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AF7456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115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5C4E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124C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3427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D123FE1-01B0-4A32-8B3D-2ACC8D42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28F"/>
    <w:rPr>
      <w:rFonts w:asciiTheme="minorHAnsi" w:hAnsiTheme="minorHAnsi" w:cs="Arial"/>
    </w:rPr>
  </w:style>
  <w:style w:type="paragraph" w:styleId="Heading1">
    <w:name w:val="heading 1"/>
    <w:basedOn w:val="Normal"/>
    <w:next w:val="Normal"/>
    <w:link w:val="Heading1Char"/>
    <w:qFormat/>
    <w:rsid w:val="00AF74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link w:val="TOC1Char"/>
    <w:autoRedefine/>
    <w:semiHidden/>
    <w:unhideWhenUsed/>
    <w:rsid w:val="003803BE"/>
    <w:pPr>
      <w:tabs>
        <w:tab w:val="right" w:leader="dot" w:pos="8630"/>
      </w:tabs>
      <w:spacing w:before="120" w:after="120"/>
    </w:pPr>
    <w:rPr>
      <w:rFonts w:ascii="Times New Roman" w:hAnsi="Times New Roman" w:cs="Times New Roman"/>
      <w:b/>
      <w:bCs/>
      <w:caps/>
    </w:rPr>
  </w:style>
  <w:style w:type="paragraph" w:styleId="TOC2">
    <w:name w:val="toc 2"/>
    <w:basedOn w:val="Normal"/>
    <w:next w:val="Normal"/>
    <w:link w:val="TOC2Char"/>
    <w:autoRedefine/>
    <w:semiHidden/>
    <w:unhideWhenUsed/>
    <w:rsid w:val="00DC5C4E"/>
    <w:pPr>
      <w:ind w:left="200"/>
    </w:pPr>
    <w:rPr>
      <w:rFonts w:ascii="Times New Roman" w:hAnsi="Times New Roman" w:cs="Times New Roman"/>
      <w:smallCaps/>
    </w:rPr>
  </w:style>
  <w:style w:type="paragraph" w:styleId="TOC3">
    <w:name w:val="toc 3"/>
    <w:basedOn w:val="Normal"/>
    <w:next w:val="Normal"/>
    <w:link w:val="TOC3Char"/>
    <w:autoRedefine/>
    <w:semiHidden/>
    <w:unhideWhenUsed/>
    <w:rsid w:val="00DC5C4E"/>
    <w:pPr>
      <w:ind w:left="400"/>
    </w:pPr>
    <w:rPr>
      <w:rFonts w:ascii="Times New Roman" w:hAnsi="Times New Roman" w:cs="Times New Roman"/>
      <w:i/>
      <w:iCs/>
    </w:rPr>
  </w:style>
  <w:style w:type="paragraph" w:customStyle="1" w:styleId="Level3">
    <w:name w:val="Level 3"/>
    <w:basedOn w:val="TOC3"/>
    <w:link w:val="Level3CharChar"/>
    <w:qFormat/>
    <w:rsid w:val="00AF7456"/>
    <w:pPr>
      <w:tabs>
        <w:tab w:val="right" w:leader="dot" w:pos="8630"/>
      </w:tabs>
    </w:pPr>
    <w:rPr>
      <w:rFonts w:asciiTheme="majorHAnsi" w:hAnsiTheme="majorHAnsi"/>
    </w:rPr>
  </w:style>
  <w:style w:type="paragraph" w:customStyle="1" w:styleId="TOCTitle">
    <w:name w:val="TOC Title"/>
    <w:basedOn w:val="Normal"/>
    <w:qFormat/>
    <w:rsid w:val="00AF7456"/>
    <w:pPr>
      <w:spacing w:after="240"/>
      <w:jc w:val="center"/>
    </w:pPr>
    <w:rPr>
      <w:rFonts w:asciiTheme="majorHAnsi" w:hAnsiTheme="majorHAnsi" w:cs="Times New Roman"/>
      <w:b/>
      <w:sz w:val="24"/>
      <w:szCs w:val="24"/>
    </w:rPr>
  </w:style>
  <w:style w:type="character" w:customStyle="1" w:styleId="TOC3Char">
    <w:name w:val="TOC 3 Char"/>
    <w:basedOn w:val="DefaultParagraphFont"/>
    <w:link w:val="TOC3"/>
    <w:semiHidden/>
    <w:rsid w:val="0003028F"/>
    <w:rPr>
      <w:i/>
      <w:iCs/>
    </w:rPr>
  </w:style>
  <w:style w:type="character" w:customStyle="1" w:styleId="Level3CharChar">
    <w:name w:val="Level 3 Char Char"/>
    <w:basedOn w:val="TOC3Char"/>
    <w:link w:val="Level3"/>
    <w:rsid w:val="00AF7456"/>
    <w:rPr>
      <w:rFonts w:asciiTheme="majorHAnsi" w:hAnsiTheme="majorHAnsi"/>
      <w:i/>
      <w:iCs/>
    </w:rPr>
  </w:style>
  <w:style w:type="paragraph" w:customStyle="1" w:styleId="Level1">
    <w:name w:val="Level 1"/>
    <w:basedOn w:val="TOC1"/>
    <w:link w:val="Level1Char"/>
    <w:qFormat/>
    <w:rsid w:val="0003028F"/>
    <w:rPr>
      <w:rFonts w:asciiTheme="majorHAnsi" w:hAnsiTheme="majorHAnsi"/>
    </w:rPr>
  </w:style>
  <w:style w:type="character" w:customStyle="1" w:styleId="TOC1Char">
    <w:name w:val="TOC 1 Char"/>
    <w:basedOn w:val="DefaultParagraphFont"/>
    <w:link w:val="TOC1"/>
    <w:semiHidden/>
    <w:rsid w:val="0003028F"/>
    <w:rPr>
      <w:b/>
      <w:bCs/>
      <w:caps/>
    </w:rPr>
  </w:style>
  <w:style w:type="character" w:customStyle="1" w:styleId="Level1Char">
    <w:name w:val="Level 1 Char"/>
    <w:basedOn w:val="TOC1Char"/>
    <w:link w:val="Level1"/>
    <w:rsid w:val="0003028F"/>
    <w:rPr>
      <w:rFonts w:asciiTheme="majorHAnsi" w:hAnsiTheme="majorHAnsi"/>
      <w:b/>
      <w:bCs/>
      <w:caps/>
    </w:rPr>
  </w:style>
  <w:style w:type="paragraph" w:customStyle="1" w:styleId="Level2">
    <w:name w:val="Level 2"/>
    <w:basedOn w:val="TOC2"/>
    <w:link w:val="Level2Char"/>
    <w:qFormat/>
    <w:rsid w:val="00AF7456"/>
    <w:pPr>
      <w:tabs>
        <w:tab w:val="right" w:leader="dot" w:pos="8630"/>
      </w:tabs>
    </w:pPr>
    <w:rPr>
      <w:rFonts w:asciiTheme="majorHAnsi" w:hAnsiTheme="majorHAnsi"/>
      <w:color w:val="000000"/>
    </w:rPr>
  </w:style>
  <w:style w:type="character" w:customStyle="1" w:styleId="TOC2Char">
    <w:name w:val="TOC 2 Char"/>
    <w:basedOn w:val="DefaultParagraphFont"/>
    <w:link w:val="TOC2"/>
    <w:semiHidden/>
    <w:rsid w:val="0003028F"/>
    <w:rPr>
      <w:smallCaps/>
    </w:rPr>
  </w:style>
  <w:style w:type="character" w:customStyle="1" w:styleId="Level2Char">
    <w:name w:val="Level 2 Char"/>
    <w:basedOn w:val="TOC2Char"/>
    <w:link w:val="Level2"/>
    <w:rsid w:val="00AF7456"/>
    <w:rPr>
      <w:rFonts w:asciiTheme="majorHAnsi" w:hAnsiTheme="majorHAnsi"/>
      <w:smallCaps/>
      <w:color w:val="000000"/>
    </w:rPr>
  </w:style>
  <w:style w:type="character" w:customStyle="1" w:styleId="Heading1Char">
    <w:name w:val="Heading 1 Char"/>
    <w:basedOn w:val="DefaultParagraphFont"/>
    <w:link w:val="Heading1"/>
    <w:rsid w:val="00AF74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F7456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AF7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F745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0124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0124C"/>
    <w:rPr>
      <w:rFonts w:asciiTheme="minorHAnsi" w:eastAsiaTheme="minorEastAsia" w:hAnsiTheme="minorHAnsi" w:cstheme="minorBidi"/>
      <w:sz w:val="22"/>
      <w:szCs w:val="22"/>
    </w:rPr>
  </w:style>
  <w:style w:type="paragraph" w:styleId="PlainText">
    <w:name w:val="Plain Text"/>
    <w:basedOn w:val="Normal"/>
    <w:link w:val="PlainTextChar"/>
    <w:uiPriority w:val="99"/>
    <w:unhideWhenUsed/>
    <w:rsid w:val="00F0124C"/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0124C"/>
    <w:rPr>
      <w:rFonts w:ascii="Calibri" w:eastAsiaTheme="minorHAnsi" w:hAnsi="Calibri" w:cstheme="minorBidi"/>
      <w:sz w:val="22"/>
      <w:szCs w:val="21"/>
    </w:rPr>
  </w:style>
  <w:style w:type="paragraph" w:styleId="NormalWeb">
    <w:name w:val="Normal (Web)"/>
    <w:basedOn w:val="Normal"/>
    <w:uiPriority w:val="99"/>
    <w:unhideWhenUsed/>
    <w:rsid w:val="006C2B8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him\AppData\Roaming\Microsoft\Templates\Table%20of%20Contents%20(Formal%20design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40C4-4E7B-41EF-951E-E1C42950B1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11364E-A6F3-4112-9996-39AE640AD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(Formal design).dotx</Template>
  <TotalTime>204</TotalTime>
  <Pages>21</Pages>
  <Words>1825</Words>
  <Characters>10407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(Formal design)</vt:lpstr>
    </vt:vector>
  </TitlesOfParts>
  <Company/>
  <LinksUpToDate>false</LinksUpToDate>
  <CharactersWithSpaces>12208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(Formal design)</dc:title>
  <dc:creator>Fahim</dc:creator>
  <cp:keywords/>
  <cp:lastModifiedBy>MD SHAKIF ABDULLAH</cp:lastModifiedBy>
  <cp:revision>5</cp:revision>
  <dcterms:created xsi:type="dcterms:W3CDTF">2016-02-02T09:31:00Z</dcterms:created>
  <dcterms:modified xsi:type="dcterms:W3CDTF">2016-02-02T17:45:00Z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TC102218411033</vt:lpwstr>
  </property>
</Properties>
</file>